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FE8BD" w14:textId="77777777" w:rsidR="00154224" w:rsidRDefault="00154224">
      <w:r w:rsidRPr="003A798E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3360" behindDoc="1" locked="1" layoutInCell="1" allowOverlap="1" wp14:anchorId="27994438" wp14:editId="3DDAD782">
                <wp:simplePos x="0" y="0"/>
                <wp:positionH relativeFrom="margi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2" name="Group 1" descr="Decorative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1132" cy="10053322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angle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C1B8B" id="Group 1" o:spid="_x0000_s1026" alt="Decorative" style="position:absolute;margin-left:-36pt;margin-top:-36pt;width:612pt;height:11in;z-index:-251653120;mso-position-horizontal-relative:margin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">
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41675D56" w14:textId="77777777" w:rsidTr="5B962731">
        <w:tc>
          <w:tcPr>
            <w:tcW w:w="5395" w:type="dxa"/>
          </w:tcPr>
          <w:p w14:paraId="41F098CD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4622D58D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365FDB5C" w14:textId="77777777" w:rsidTr="5B962731">
        <w:trPr>
          <w:trHeight w:val="2719"/>
        </w:trPr>
        <w:tc>
          <w:tcPr>
            <w:tcW w:w="5395" w:type="dxa"/>
          </w:tcPr>
          <w:p w14:paraId="20F1FBBE" w14:textId="3D06B134" w:rsidR="008E7769" w:rsidRDefault="008E7769" w:rsidP="00637665">
            <w:pPr>
              <w:pStyle w:val="Heading1"/>
            </w:pPr>
            <w:r>
              <w:t xml:space="preserve">FSD &amp; SOP </w:t>
            </w:r>
          </w:p>
          <w:p w14:paraId="35748149" w14:textId="4F5592EA" w:rsidR="00A81248" w:rsidRPr="003A798E" w:rsidRDefault="008E7769" w:rsidP="00637665">
            <w:pPr>
              <w:pStyle w:val="Heading1"/>
            </w:pPr>
            <w:r>
              <w:t>JMO-SIGN</w:t>
            </w:r>
          </w:p>
        </w:tc>
        <w:tc>
          <w:tcPr>
            <w:tcW w:w="5395" w:type="dxa"/>
          </w:tcPr>
          <w:p w14:paraId="5190AD94" w14:textId="77777777" w:rsidR="00A81248" w:rsidRPr="003A798E" w:rsidRDefault="00A81248"/>
        </w:tc>
      </w:tr>
      <w:tr w:rsidR="00A81248" w:rsidRPr="003A798E" w14:paraId="4A68C86F" w14:textId="77777777" w:rsidTr="5B962731">
        <w:trPr>
          <w:trHeight w:val="7776"/>
        </w:trPr>
        <w:tc>
          <w:tcPr>
            <w:tcW w:w="5395" w:type="dxa"/>
          </w:tcPr>
          <w:p w14:paraId="166F3509" w14:textId="77777777" w:rsidR="00A81248" w:rsidRPr="003A798E" w:rsidRDefault="00A81248"/>
        </w:tc>
        <w:tc>
          <w:tcPr>
            <w:tcW w:w="5395" w:type="dxa"/>
          </w:tcPr>
          <w:p w14:paraId="4352613A" w14:textId="77777777" w:rsidR="00A81248" w:rsidRPr="003A798E" w:rsidRDefault="00A81248"/>
        </w:tc>
      </w:tr>
      <w:tr w:rsidR="00A81248" w:rsidRPr="003A798E" w14:paraId="00542682" w14:textId="77777777" w:rsidTr="5B962731">
        <w:trPr>
          <w:trHeight w:val="1299"/>
        </w:trPr>
        <w:tc>
          <w:tcPr>
            <w:tcW w:w="5395" w:type="dxa"/>
          </w:tcPr>
          <w:p w14:paraId="30DE266A" w14:textId="77777777" w:rsidR="00A81248" w:rsidRPr="003A798E" w:rsidRDefault="00A81248"/>
        </w:tc>
        <w:tc>
          <w:tcPr>
            <w:tcW w:w="5395" w:type="dxa"/>
          </w:tcPr>
          <w:p w14:paraId="55746D0D" w14:textId="65D1D623" w:rsidR="00A81248" w:rsidRPr="000A2A69" w:rsidRDefault="008E7769" w:rsidP="00A81248">
            <w:pPr>
              <w:pStyle w:val="Heading2"/>
            </w:pPr>
            <w:r>
              <w:t>25 November 2024</w:t>
            </w:r>
          </w:p>
          <w:p w14:paraId="6E885C91" w14:textId="65740371" w:rsidR="00A81248" w:rsidRPr="003A798E" w:rsidRDefault="008E7769" w:rsidP="00637665">
            <w:pPr>
              <w:pStyle w:val="Heading2"/>
            </w:pPr>
            <w:r>
              <w:t>Avinash</w:t>
            </w:r>
          </w:p>
        </w:tc>
      </w:tr>
      <w:tr w:rsidR="00A81248" w:rsidRPr="00D26C99" w14:paraId="0CE8E633" w14:textId="77777777" w:rsidTr="5B962731">
        <w:trPr>
          <w:trHeight w:val="1402"/>
        </w:trPr>
        <w:tc>
          <w:tcPr>
            <w:tcW w:w="5395" w:type="dxa"/>
          </w:tcPr>
          <w:p w14:paraId="3755F835" w14:textId="77777777" w:rsidR="00A81248" w:rsidRPr="003A798E" w:rsidRDefault="00A81248"/>
        </w:tc>
        <w:tc>
          <w:tcPr>
            <w:tcW w:w="5395" w:type="dxa"/>
          </w:tcPr>
          <w:p w14:paraId="79B41725" w14:textId="2EB4F7A5" w:rsidR="00A81248" w:rsidRPr="00A059BA" w:rsidRDefault="00A81248" w:rsidP="00637665">
            <w:pPr>
              <w:pStyle w:val="Heading2"/>
              <w:rPr>
                <w:lang w:val="fr-FR"/>
              </w:rPr>
            </w:pPr>
          </w:p>
        </w:tc>
      </w:tr>
    </w:tbl>
    <w:p w14:paraId="5DD3DA76" w14:textId="77777777" w:rsidR="00154224" w:rsidRPr="00A059BA" w:rsidRDefault="00154224">
      <w:pPr>
        <w:rPr>
          <w:lang w:val="fr-FR"/>
        </w:rPr>
      </w:pPr>
    </w:p>
    <w:p w14:paraId="2370D9F4" w14:textId="77777777" w:rsidR="00154224" w:rsidRPr="00A059BA" w:rsidRDefault="00154224">
      <w:pPr>
        <w:rPr>
          <w:lang w:val="fr-FR"/>
        </w:rPr>
        <w:sectPr w:rsidR="00154224" w:rsidRPr="00A059BA" w:rsidSect="00286C35">
          <w:pgSz w:w="12240" w:h="15840" w:code="1"/>
          <w:pgMar w:top="720" w:right="720" w:bottom="0" w:left="720" w:header="0" w:footer="0" w:gutter="0"/>
          <w:cols w:space="708"/>
          <w:titlePg/>
          <w:docGrid w:linePitch="360"/>
        </w:sectPr>
      </w:pP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1205A1" w:rsidRPr="00D26C99" w14:paraId="406EB68F" w14:textId="77777777" w:rsidTr="5B962731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3B662D7F" w14:textId="77777777" w:rsidR="00A81248" w:rsidRPr="00A059BA" w:rsidRDefault="00A81248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59EC4264" w14:textId="77777777" w:rsidR="00A81248" w:rsidRPr="00A059BA" w:rsidRDefault="00A81248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57BBEDB0" w14:textId="77777777" w:rsidR="00A81248" w:rsidRPr="00A059BA" w:rsidRDefault="00A81248">
            <w:pPr>
              <w:rPr>
                <w:lang w:val="fr-FR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5F9A6056" w14:textId="77777777" w:rsidR="00A81248" w:rsidRPr="00A059BA" w:rsidRDefault="00A81248">
            <w:pPr>
              <w:rPr>
                <w:lang w:val="fr-FR"/>
              </w:rPr>
            </w:pPr>
          </w:p>
        </w:tc>
      </w:tr>
      <w:tr w:rsidR="001205A1" w:rsidRPr="003A798E" w14:paraId="133F7C8B" w14:textId="77777777" w:rsidTr="5B962731">
        <w:trPr>
          <w:trHeight w:val="4599"/>
        </w:trPr>
        <w:tc>
          <w:tcPr>
            <w:tcW w:w="421" w:type="dxa"/>
            <w:shd w:val="clear" w:color="auto" w:fill="EDF0F4" w:themeFill="accent3"/>
          </w:tcPr>
          <w:p w14:paraId="725E5454" w14:textId="77777777" w:rsidR="001205A1" w:rsidRPr="00A059BA" w:rsidRDefault="001205A1">
            <w:pPr>
              <w:rPr>
                <w:lang w:val="fr-FR"/>
              </w:rPr>
            </w:pPr>
          </w:p>
        </w:tc>
        <w:tc>
          <w:tcPr>
            <w:tcW w:w="9824" w:type="dxa"/>
            <w:gridSpan w:val="2"/>
            <w:shd w:val="clear" w:color="auto" w:fill="EDF0F4" w:themeFill="accent3"/>
          </w:tcPr>
          <w:p w14:paraId="27D60630" w14:textId="0FE28CBC" w:rsidR="001205A1" w:rsidRPr="003A798E" w:rsidRDefault="008E7769" w:rsidP="001205A1">
            <w:pPr>
              <w:pStyle w:val="Heading3"/>
            </w:pPr>
            <w:r>
              <w:t>NAMA PROYEK</w:t>
            </w:r>
          </w:p>
          <w:p w14:paraId="58B83A06" w14:textId="77777777" w:rsidR="001205A1" w:rsidRPr="003A798E" w:rsidRDefault="001205A1" w:rsidP="00A059BA"/>
          <w:p w14:paraId="7E64C789" w14:textId="77777777" w:rsidR="001205A1" w:rsidRPr="00E34820" w:rsidRDefault="008E7769" w:rsidP="008E7769">
            <w:pPr>
              <w:rPr>
                <w:b/>
                <w:bCs/>
              </w:rPr>
            </w:pPr>
            <w:r w:rsidRPr="00E34820">
              <w:rPr>
                <w:b/>
                <w:bCs/>
              </w:rPr>
              <w:t>JMO-SIGN</w:t>
            </w:r>
          </w:p>
          <w:p w14:paraId="1F1272D3" w14:textId="77777777" w:rsidR="008E7769" w:rsidRDefault="008E7769" w:rsidP="008E7769">
            <w:r w:rsidRPr="008E7769">
              <w:t>Dokumen ini mendeskripsikan fungsi aplikasi tanda tangan online berbasis Flutter yang menggunakan Firebase untuk autentikasi, penyimpanan dokumen, dan data tanda tangan.</w:t>
            </w:r>
          </w:p>
          <w:p w14:paraId="222216F6" w14:textId="77777777" w:rsidR="008E7769" w:rsidRDefault="008E7769" w:rsidP="008E7769"/>
          <w:p w14:paraId="2905F404" w14:textId="1C583B9D" w:rsidR="008E7769" w:rsidRPr="003A798E" w:rsidRDefault="008E7769" w:rsidP="008E7769">
            <w:r w:rsidRPr="008E7769">
              <w:t>Aplikasi ini memungkinkan admin mengunggah dokumen, mengatur urutan penandatangan, dan memfasilitasi tanda tangan pengguna secara online.</w:t>
            </w:r>
            <w:r w:rsidR="00E34820">
              <w:t xml:space="preserve"> Aplikasi ini dibuat </w:t>
            </w:r>
            <w:r w:rsidR="00E34820" w:rsidRPr="00E34820">
              <w:t xml:space="preserve">sebagai pemenuhan tugas </w:t>
            </w:r>
            <w:r w:rsidR="00345102">
              <w:t>yang diberikan saat wawancara user pada 22 November 2024</w:t>
            </w:r>
          </w:p>
        </w:tc>
        <w:tc>
          <w:tcPr>
            <w:tcW w:w="421" w:type="dxa"/>
            <w:shd w:val="clear" w:color="auto" w:fill="EDF0F4" w:themeFill="accent3"/>
          </w:tcPr>
          <w:p w14:paraId="646F0C80" w14:textId="77777777" w:rsidR="001205A1" w:rsidRPr="003A798E" w:rsidRDefault="001205A1"/>
        </w:tc>
      </w:tr>
      <w:tr w:rsidR="001205A1" w:rsidRPr="003A798E" w14:paraId="2E5C3B9F" w14:textId="77777777" w:rsidTr="00A059BA">
        <w:trPr>
          <w:trHeight w:val="8730"/>
        </w:trPr>
        <w:tc>
          <w:tcPr>
            <w:tcW w:w="421" w:type="dxa"/>
            <w:shd w:val="clear" w:color="auto" w:fill="EDF0F4" w:themeFill="accent3"/>
          </w:tcPr>
          <w:p w14:paraId="0599A582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005DC461" w14:textId="77777777" w:rsidR="008E7769" w:rsidRPr="008E7769" w:rsidRDefault="008E7769" w:rsidP="008E7769">
            <w:pPr>
              <w:rPr>
                <w:lang w:val="en-ID"/>
              </w:rPr>
            </w:pPr>
            <w:r w:rsidRPr="008E7769">
              <w:rPr>
                <w:b/>
                <w:bCs/>
                <w:lang w:val="en-ID"/>
              </w:rPr>
              <w:t>Prosedur Kerja</w:t>
            </w:r>
          </w:p>
          <w:p w14:paraId="2843627B" w14:textId="77777777" w:rsidR="008E7769" w:rsidRPr="008E7769" w:rsidRDefault="008E7769" w:rsidP="008E7769">
            <w:pPr>
              <w:numPr>
                <w:ilvl w:val="0"/>
                <w:numId w:val="3"/>
              </w:numPr>
              <w:rPr>
                <w:lang w:val="en-ID"/>
              </w:rPr>
            </w:pPr>
            <w:r w:rsidRPr="008E7769">
              <w:rPr>
                <w:b/>
                <w:bCs/>
                <w:lang w:val="en-ID"/>
              </w:rPr>
              <w:t>Login ke Aplikasi:</w:t>
            </w:r>
          </w:p>
          <w:p w14:paraId="3C25C6BA" w14:textId="77777777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r w:rsidRPr="008E7769">
              <w:rPr>
                <w:lang w:val="en-ID"/>
              </w:rPr>
              <w:t>Pengguna melakukan login menggunakan email dan password yang telah didaftarkan.</w:t>
            </w:r>
          </w:p>
          <w:p w14:paraId="10459EB9" w14:textId="77777777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r w:rsidRPr="008E7769">
              <w:rPr>
                <w:lang w:val="en-ID"/>
              </w:rPr>
              <w:t>Firebase Authentication digunakan untuk proses login.</w:t>
            </w:r>
          </w:p>
          <w:p w14:paraId="684BA39D" w14:textId="77777777" w:rsidR="008E7769" w:rsidRPr="008E7769" w:rsidRDefault="008E7769" w:rsidP="008E7769">
            <w:pPr>
              <w:numPr>
                <w:ilvl w:val="0"/>
                <w:numId w:val="3"/>
              </w:numPr>
              <w:rPr>
                <w:lang w:val="en-ID"/>
              </w:rPr>
            </w:pPr>
            <w:r w:rsidRPr="008E7769">
              <w:rPr>
                <w:b/>
                <w:bCs/>
                <w:lang w:val="en-ID"/>
              </w:rPr>
              <w:t>Mengatur Urutan Tanda Tangan:</w:t>
            </w:r>
          </w:p>
          <w:p w14:paraId="38D0BC24" w14:textId="498267EF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r>
              <w:rPr>
                <w:lang w:val="en-ID"/>
              </w:rPr>
              <w:t>User</w:t>
            </w:r>
            <w:r w:rsidRPr="008E7769">
              <w:rPr>
                <w:lang w:val="en-ID"/>
              </w:rPr>
              <w:t xml:space="preserve"> menentukan urutan penandatangan melalui aplikasi.</w:t>
            </w:r>
          </w:p>
          <w:p w14:paraId="3ACE7F74" w14:textId="77777777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r w:rsidRPr="008E7769">
              <w:rPr>
                <w:lang w:val="en-ID"/>
              </w:rPr>
              <w:t>Sistem menyimpan informasi urutan di Firestore.</w:t>
            </w:r>
          </w:p>
          <w:p w14:paraId="1EFC5ED5" w14:textId="77777777" w:rsidR="008E7769" w:rsidRPr="008E7769" w:rsidRDefault="008E7769" w:rsidP="008E7769">
            <w:pPr>
              <w:numPr>
                <w:ilvl w:val="0"/>
                <w:numId w:val="3"/>
              </w:numPr>
              <w:rPr>
                <w:lang w:val="en-ID"/>
              </w:rPr>
            </w:pPr>
            <w:r w:rsidRPr="008E7769">
              <w:rPr>
                <w:b/>
                <w:bCs/>
                <w:lang w:val="en-ID"/>
              </w:rPr>
              <w:t>Tanda Tangan Pengguna:</w:t>
            </w:r>
          </w:p>
          <w:p w14:paraId="63D29B2A" w14:textId="3CCEC2BE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r w:rsidRPr="008E7769">
              <w:rPr>
                <w:lang w:val="en-ID"/>
              </w:rPr>
              <w:t>Pengguna membuka dokumen dan memberikan tanda tangan.</w:t>
            </w:r>
          </w:p>
          <w:p w14:paraId="21978E19" w14:textId="548E997C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r w:rsidRPr="008E7769">
              <w:rPr>
                <w:lang w:val="en-ID"/>
              </w:rPr>
              <w:t xml:space="preserve">Tanda tangan disimpan sebagai </w:t>
            </w:r>
            <w:r>
              <w:rPr>
                <w:lang w:val="en-ID"/>
              </w:rPr>
              <w:t>base64</w:t>
            </w:r>
            <w:r w:rsidRPr="008E7769">
              <w:rPr>
                <w:lang w:val="en-ID"/>
              </w:rPr>
              <w:t xml:space="preserve"> di Firebase </w:t>
            </w:r>
            <w:r>
              <w:rPr>
                <w:lang w:val="en-ID"/>
              </w:rPr>
              <w:t xml:space="preserve">Firestore </w:t>
            </w:r>
            <w:r w:rsidRPr="008E7769">
              <w:rPr>
                <w:lang w:val="en-ID"/>
              </w:rPr>
              <w:t xml:space="preserve"> dan diintegrasikan ke dokumen PDF.</w:t>
            </w:r>
          </w:p>
          <w:p w14:paraId="4E3327E1" w14:textId="77777777" w:rsidR="008E7769" w:rsidRPr="008E7769" w:rsidRDefault="008E7769" w:rsidP="008E7769">
            <w:pPr>
              <w:numPr>
                <w:ilvl w:val="0"/>
                <w:numId w:val="3"/>
              </w:numPr>
              <w:rPr>
                <w:lang w:val="en-ID"/>
              </w:rPr>
            </w:pPr>
            <w:r w:rsidRPr="008E7769">
              <w:rPr>
                <w:b/>
                <w:bCs/>
                <w:lang w:val="en-ID"/>
              </w:rPr>
              <w:t>Dokumen Final:</w:t>
            </w:r>
          </w:p>
          <w:p w14:paraId="2D53D4F9" w14:textId="36313762" w:rsidR="008E7769" w:rsidRPr="003B6CE7" w:rsidRDefault="008E7769" w:rsidP="003B6CE7">
            <w:pPr>
              <w:numPr>
                <w:ilvl w:val="1"/>
                <w:numId w:val="3"/>
              </w:numPr>
              <w:rPr>
                <w:lang w:val="en-ID"/>
              </w:rPr>
            </w:pPr>
            <w:r w:rsidRPr="008E7769">
              <w:rPr>
                <w:lang w:val="en-ID"/>
              </w:rPr>
              <w:t xml:space="preserve">Setelah semua tanda tangan selesai, dokumen </w:t>
            </w:r>
            <w:r>
              <w:rPr>
                <w:lang w:val="en-ID"/>
              </w:rPr>
              <w:t xml:space="preserve">dapat dilihat </w:t>
            </w:r>
            <w:r w:rsidRPr="008E7769">
              <w:rPr>
                <w:lang w:val="en-ID"/>
              </w:rPr>
              <w:t xml:space="preserve"> sebagai file </w:t>
            </w:r>
            <w:r w:rsidRPr="008E7769">
              <w:rPr>
                <w:lang w:val="en-ID"/>
              </w:rPr>
              <w:lastRenderedPageBreak/>
              <w:t>PDF dengan semua tanda tangan terintegrasi.</w:t>
            </w:r>
          </w:p>
          <w:p w14:paraId="3328382D" w14:textId="7D823411" w:rsidR="008E7769" w:rsidRPr="008E7769" w:rsidRDefault="003B6CE7" w:rsidP="008E7769">
            <w:pPr>
              <w:numPr>
                <w:ilvl w:val="0"/>
                <w:numId w:val="3"/>
              </w:numPr>
              <w:rPr>
                <w:b/>
                <w:bCs/>
                <w:lang w:val="en-ID"/>
              </w:rPr>
            </w:pPr>
            <w:r w:rsidRPr="003B6CE7">
              <w:rPr>
                <w:b/>
                <w:bCs/>
                <w:lang w:val="en-ID"/>
              </w:rPr>
              <w:t>Absensi Online via GPS</w:t>
            </w:r>
          </w:p>
          <w:p w14:paraId="1EFA1B5A" w14:textId="77777777" w:rsidR="001205A1" w:rsidRDefault="003B6CE7" w:rsidP="008E7769">
            <w:pPr>
              <w:numPr>
                <w:ilvl w:val="1"/>
                <w:numId w:val="3"/>
              </w:numPr>
            </w:pPr>
            <w:r>
              <w:t xml:space="preserve">Pengguna dapat melakukan absensi walau data absensi tidak diinput di dalam Firebase </w:t>
            </w:r>
          </w:p>
          <w:p w14:paraId="7E8BF437" w14:textId="77777777" w:rsidR="003B6CE7" w:rsidRDefault="003B6CE7" w:rsidP="008E7769">
            <w:pPr>
              <w:numPr>
                <w:ilvl w:val="1"/>
                <w:numId w:val="3"/>
              </w:numPr>
            </w:pPr>
            <w:r w:rsidRPr="003B6CE7">
              <w:t xml:space="preserve">Sistem </w:t>
            </w:r>
            <w:r>
              <w:t>memasang titik</w:t>
            </w:r>
            <w:r w:rsidRPr="003B6CE7">
              <w:t xml:space="preserve"> GPS di </w:t>
            </w:r>
            <w:r w:rsidRPr="003B6CE7">
              <w:rPr>
                <w:b/>
                <w:bCs/>
              </w:rPr>
              <w:t>Gedung BPJS Kesehatan Pusat, Gatot Subroto</w:t>
            </w:r>
            <w:r w:rsidRPr="003B6CE7">
              <w:t>.</w:t>
            </w:r>
          </w:p>
          <w:p w14:paraId="5392FBFE" w14:textId="77777777" w:rsidR="000D1539" w:rsidRDefault="000D1539" w:rsidP="000D1539"/>
          <w:p w14:paraId="3D326086" w14:textId="08BB4357" w:rsidR="000D1539" w:rsidRPr="003A798E" w:rsidRDefault="000D1539" w:rsidP="000D1539"/>
        </w:tc>
        <w:tc>
          <w:tcPr>
            <w:tcW w:w="4912" w:type="dxa"/>
            <w:shd w:val="clear" w:color="auto" w:fill="EDF0F4" w:themeFill="accent3"/>
          </w:tcPr>
          <w:p w14:paraId="50ADBFE8" w14:textId="77777777" w:rsidR="00A81248" w:rsidRPr="003A798E" w:rsidRDefault="001205A1" w:rsidP="00A24793">
            <w:pPr>
              <w:jc w:val="right"/>
            </w:pPr>
            <w:r w:rsidRPr="003A798E"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0F8A74CA" wp14:editId="4DAF25B3">
                  <wp:extent cx="2959100" cy="4914900"/>
                  <wp:effectExtent l="0" t="0" r="0" b="0"/>
                  <wp:docPr id="7" name="Picture 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-01.png"/>
                          <pic:cNvPicPr/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  <w:shd w:val="clear" w:color="auto" w:fill="EDF0F4" w:themeFill="accent3"/>
          </w:tcPr>
          <w:p w14:paraId="34A80F35" w14:textId="77777777" w:rsidR="00A81248" w:rsidRPr="003A798E" w:rsidRDefault="00A81248"/>
        </w:tc>
      </w:tr>
    </w:tbl>
    <w:p w14:paraId="236814A9" w14:textId="77777777" w:rsidR="00C213D9" w:rsidRDefault="00C213D9" w:rsidP="00C213D9"/>
    <w:p w14:paraId="6AED5F53" w14:textId="77777777" w:rsidR="00C213D9" w:rsidRDefault="00C213D9" w:rsidP="00C213D9">
      <w:pPr>
        <w:sectPr w:rsidR="00C213D9" w:rsidSect="00286C35">
          <w:pgSz w:w="12240" w:h="15840" w:code="1"/>
          <w:pgMar w:top="720" w:right="720" w:bottom="0" w:left="720" w:header="709" w:footer="432" w:gutter="0"/>
          <w:cols w:space="708"/>
          <w:titlePg/>
          <w:docGrid w:linePitch="360"/>
        </w:sectPr>
      </w:pPr>
    </w:p>
    <w:p w14:paraId="2F6EDB61" w14:textId="77777777" w:rsidR="00A24793" w:rsidRPr="003A798E" w:rsidRDefault="00A24793" w:rsidP="00A24793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A24793" w:rsidRPr="003A798E" w14:paraId="4B74296E" w14:textId="77777777" w:rsidTr="00A24793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4AE2E530" w14:textId="77777777" w:rsidR="00A24793" w:rsidRPr="003A798E" w:rsidRDefault="00A24793" w:rsidP="00A24793"/>
        </w:tc>
        <w:tc>
          <w:tcPr>
            <w:tcW w:w="4961" w:type="dxa"/>
            <w:shd w:val="clear" w:color="auto" w:fill="ECFBFB" w:themeFill="accent4"/>
          </w:tcPr>
          <w:p w14:paraId="7D7F512E" w14:textId="77777777" w:rsidR="00A24793" w:rsidRPr="003A798E" w:rsidRDefault="00A24793" w:rsidP="00A24793"/>
        </w:tc>
        <w:tc>
          <w:tcPr>
            <w:tcW w:w="4961" w:type="dxa"/>
            <w:shd w:val="clear" w:color="auto" w:fill="ECFBFB" w:themeFill="accent4"/>
          </w:tcPr>
          <w:p w14:paraId="185A3D63" w14:textId="77777777" w:rsidR="00A24793" w:rsidRPr="003A798E" w:rsidRDefault="00A24793" w:rsidP="00A24793"/>
        </w:tc>
        <w:tc>
          <w:tcPr>
            <w:tcW w:w="425" w:type="dxa"/>
            <w:shd w:val="clear" w:color="auto" w:fill="ECFBFB" w:themeFill="accent4"/>
          </w:tcPr>
          <w:p w14:paraId="58F1B330" w14:textId="77777777" w:rsidR="00A24793" w:rsidRPr="003A798E" w:rsidRDefault="00A24793" w:rsidP="00A24793"/>
        </w:tc>
      </w:tr>
      <w:tr w:rsidR="0031055C" w:rsidRPr="003A798E" w14:paraId="44B134C1" w14:textId="77777777" w:rsidTr="00A24793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42663781" w14:textId="77777777" w:rsidR="0031055C" w:rsidRPr="003A798E" w:rsidRDefault="0031055C" w:rsidP="00D6375E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66C21D5" w14:textId="149D5470" w:rsidR="0031055C" w:rsidRPr="003A798E" w:rsidRDefault="000D1539" w:rsidP="00FC49AE">
            <w:pPr>
              <w:pStyle w:val="Heading5"/>
            </w:pPr>
            <w:r>
              <w:t>Package</w:t>
            </w:r>
            <w:r w:rsidR="00737CFD">
              <w:t xml:space="preserve"> yang digunakan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0210103" w14:textId="0194D2DD" w:rsidR="000D1539" w:rsidRPr="000D1539" w:rsidRDefault="000D1539" w:rsidP="000D1539">
            <w:pPr>
              <w:rPr>
                <w:lang w:val="en-ID"/>
              </w:rPr>
            </w:pPr>
            <w:r>
              <w:rPr>
                <w:lang w:val="en-ID"/>
              </w:rPr>
              <w:t xml:space="preserve">  </w:t>
            </w:r>
            <w:r w:rsidRPr="000D1539">
              <w:rPr>
                <w:lang w:val="en-ID"/>
              </w:rPr>
              <w:t>cupertino_icons:</w:t>
            </w:r>
          </w:p>
          <w:p w14:paraId="3D30B83E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firebase_core:</w:t>
            </w:r>
          </w:p>
          <w:p w14:paraId="1118E896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firebase_auth:</w:t>
            </w:r>
          </w:p>
          <w:p w14:paraId="039F6F9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cloud_firestore:</w:t>
            </w:r>
          </w:p>
          <w:p w14:paraId="168927C3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google_fonts: 6.1.0</w:t>
            </w:r>
          </w:p>
          <w:p w14:paraId="26C71BE3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google_maps_flutter: ^2.5.3</w:t>
            </w:r>
          </w:p>
          <w:p w14:paraId="3F85A836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geolocator: ^11.1.0</w:t>
            </w:r>
          </w:p>
          <w:p w14:paraId="0592E3CE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flutter_map_location_marker:</w:t>
            </w:r>
          </w:p>
          <w:p w14:paraId="6F3A148C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shared_preferences: ^2.2.2</w:t>
            </w:r>
          </w:p>
          <w:p w14:paraId="22334056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flutter_launcher_icons: ^0.13.1</w:t>
            </w:r>
          </w:p>
          <w:p w14:paraId="2337F84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flutter_spinkit: ^5.2.1</w:t>
            </w:r>
          </w:p>
          <w:p w14:paraId="353CE894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skeletonizer:</w:t>
            </w:r>
          </w:p>
          <w:p w14:paraId="7CB34A5B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google_nav_bar:</w:t>
            </w:r>
          </w:p>
          <w:p w14:paraId="0538880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sidebarx:</w:t>
            </w:r>
          </w:p>
          <w:p w14:paraId="64C7883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signature:</w:t>
            </w:r>
          </w:p>
          <w:p w14:paraId="55C1F36F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pdf:</w:t>
            </w:r>
          </w:p>
          <w:p w14:paraId="0CA4C56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printing:</w:t>
            </w:r>
          </w:p>
          <w:p w14:paraId="2836300D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flutter_pdfview:</w:t>
            </w:r>
          </w:p>
          <w:p w14:paraId="41DE3392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syncfusion_flutter_pdfviewer:</w:t>
            </w:r>
          </w:p>
          <w:p w14:paraId="046D4182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pdf_manipulator:</w:t>
            </w:r>
          </w:p>
          <w:p w14:paraId="6E76C70E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image:</w:t>
            </w:r>
          </w:p>
          <w:p w14:paraId="78856678" w14:textId="267DC908" w:rsidR="0031055C" w:rsidRPr="003A798E" w:rsidRDefault="0031055C" w:rsidP="000D1539"/>
        </w:tc>
        <w:tc>
          <w:tcPr>
            <w:tcW w:w="425" w:type="dxa"/>
            <w:shd w:val="clear" w:color="auto" w:fill="ECFBFB" w:themeFill="accent4"/>
          </w:tcPr>
          <w:p w14:paraId="30B902E7" w14:textId="77777777" w:rsidR="0031055C" w:rsidRPr="003A798E" w:rsidRDefault="0031055C" w:rsidP="00D6375E"/>
        </w:tc>
      </w:tr>
      <w:tr w:rsidR="0031055C" w:rsidRPr="003A798E" w14:paraId="06968A5F" w14:textId="77777777" w:rsidTr="00A24793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5D41ABF9" w14:textId="77777777" w:rsidR="0031055C" w:rsidRPr="003A798E" w:rsidRDefault="0031055C" w:rsidP="00D6375E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3B6F63D2" w14:textId="7A06E0AE" w:rsidR="0031055C" w:rsidRPr="00AF2A4E" w:rsidRDefault="0031055C" w:rsidP="00AF2A4E">
            <w:pPr>
              <w:pStyle w:val="Heading3"/>
            </w:pPr>
          </w:p>
          <w:p w14:paraId="3B554C80" w14:textId="77777777" w:rsidR="0031055C" w:rsidRPr="003A798E" w:rsidRDefault="0031055C" w:rsidP="00A24793">
            <w:pPr>
              <w:pStyle w:val="Text"/>
            </w:pPr>
          </w:p>
          <w:p w14:paraId="5264A2D7" w14:textId="15C86B7F" w:rsidR="0031055C" w:rsidRPr="003A798E" w:rsidRDefault="0031055C" w:rsidP="00A059BA"/>
        </w:tc>
        <w:tc>
          <w:tcPr>
            <w:tcW w:w="425" w:type="dxa"/>
            <w:shd w:val="clear" w:color="auto" w:fill="ECFBFB" w:themeFill="accent4"/>
          </w:tcPr>
          <w:p w14:paraId="79C7F1DC" w14:textId="77777777" w:rsidR="0031055C" w:rsidRPr="003A798E" w:rsidRDefault="0031055C" w:rsidP="00D6375E"/>
        </w:tc>
      </w:tr>
    </w:tbl>
    <w:p w14:paraId="58472551" w14:textId="77777777" w:rsidR="00637665" w:rsidRDefault="00637665"/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95"/>
        <w:gridCol w:w="5395"/>
      </w:tblGrid>
      <w:tr w:rsidR="00637665" w14:paraId="180E11DC" w14:textId="77777777" w:rsidTr="00967C35">
        <w:tc>
          <w:tcPr>
            <w:tcW w:w="5395" w:type="dxa"/>
          </w:tcPr>
          <w:p w14:paraId="3C6F8737" w14:textId="77777777" w:rsidR="00637665" w:rsidRPr="001205A1" w:rsidRDefault="00000000" w:rsidP="00E21B10">
            <w:pPr>
              <w:pStyle w:val="Footer"/>
            </w:pPr>
            <w:sdt>
              <w:sdtPr>
                <w:rPr>
                  <w:color w:val="7F7F7F" w:themeColor="text1" w:themeTint="80"/>
                </w:rPr>
                <w:id w:val="-94713725"/>
                <w:placeholder>
                  <w:docPart w:val="4EF77783E8D640E38E8E98AB8A56B09F"/>
                </w:placeholder>
                <w:temporary/>
                <w:showingPlcHdr/>
                <w15:appearance w15:val="hidden"/>
              </w:sdtPr>
              <w:sdtContent>
                <w:r w:rsidR="00637665" w:rsidRPr="00FC49AE">
                  <w:t>REPORT TITLE</w:t>
                </w:r>
              </w:sdtContent>
            </w:sdt>
          </w:p>
        </w:tc>
        <w:tc>
          <w:tcPr>
            <w:tcW w:w="5395" w:type="dxa"/>
          </w:tcPr>
          <w:p w14:paraId="1DA32D50" w14:textId="77777777" w:rsidR="00637665" w:rsidRPr="001205A1" w:rsidRDefault="00000000" w:rsidP="00967C35">
            <w:pPr>
              <w:pStyle w:val="Footer"/>
              <w:jc w:val="right"/>
            </w:pPr>
            <w:sdt>
              <w:sdtPr>
                <w:id w:val="-664554902"/>
                <w:placeholder>
                  <w:docPart w:val="A071537A626F43908CA10B0F0EFD77BE"/>
                </w:placeholder>
                <w:temporary/>
                <w:showingPlcHdr/>
                <w15:appearance w15:val="hidden"/>
              </w:sdtPr>
              <w:sdtContent>
                <w:r w:rsidR="00967C35">
                  <w:t>3</w:t>
                </w:r>
              </w:sdtContent>
            </w:sdt>
          </w:p>
        </w:tc>
      </w:tr>
    </w:tbl>
    <w:p w14:paraId="6ECFD672" w14:textId="77777777" w:rsidR="00154224" w:rsidRDefault="00154224"/>
    <w:p w14:paraId="3662D617" w14:textId="77777777" w:rsidR="00637665" w:rsidRDefault="00637665">
      <w:pPr>
        <w:sectPr w:rsidR="00637665" w:rsidSect="00286C35">
          <w:pgSz w:w="12240" w:h="15840" w:code="1"/>
          <w:pgMar w:top="720" w:right="720" w:bottom="0" w:left="720" w:header="709" w:footer="432" w:gutter="0"/>
          <w:cols w:space="708"/>
          <w:titlePg/>
          <w:docGrid w:linePitch="360"/>
        </w:sectPr>
      </w:pPr>
    </w:p>
    <w:p w14:paraId="08BC01CE" w14:textId="3E600AF2" w:rsidR="00154224" w:rsidRDefault="00154224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D91E37" w:rsidRPr="003A798E" w14:paraId="03037B83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D170C4A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483F2829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39F47CFC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736BA0C4" w14:textId="77777777" w:rsidR="00D91E37" w:rsidRPr="003A798E" w:rsidRDefault="00D91E37" w:rsidP="009F4AA7"/>
        </w:tc>
      </w:tr>
      <w:tr w:rsidR="00D91E37" w:rsidRPr="003A798E" w14:paraId="6718700F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37A61141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8F0BB16" w14:textId="1AAC9D2D" w:rsidR="00D91E37" w:rsidRPr="003A798E" w:rsidRDefault="00D91E37" w:rsidP="009F4AA7">
            <w:pPr>
              <w:pStyle w:val="Heading5"/>
            </w:pPr>
            <w:r>
              <w:t>Halaman Login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FAEAC20" w14:textId="3564B7B0" w:rsidR="00D91E37" w:rsidRPr="003A798E" w:rsidRDefault="00D91E37" w:rsidP="00D91E3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3E7BA2B" wp14:editId="25466E92">
                  <wp:extent cx="2559600" cy="5400000"/>
                  <wp:effectExtent l="0" t="0" r="0" b="0"/>
                  <wp:docPr id="163084543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845438" name="Picture 163084543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7B0E1A6B" w14:textId="77777777" w:rsidR="00D91E37" w:rsidRPr="003A798E" w:rsidRDefault="00D91E37" w:rsidP="009F4AA7"/>
        </w:tc>
      </w:tr>
      <w:tr w:rsidR="00D91E37" w:rsidRPr="003A798E" w14:paraId="092B2666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2F8FCC96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0A59C2F9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30996E59" w14:textId="77777777" w:rsidR="00D91E37" w:rsidRPr="003A798E" w:rsidRDefault="00D91E37" w:rsidP="009F4AA7"/>
        </w:tc>
      </w:tr>
      <w:tr w:rsidR="00D91E37" w:rsidRPr="003A798E" w14:paraId="264BDC2B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6B1687DC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5A66EBD2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3971BC85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5B59FD00" w14:textId="77777777" w:rsidR="00D91E37" w:rsidRPr="003A798E" w:rsidRDefault="00D91E37" w:rsidP="009F4AA7"/>
        </w:tc>
      </w:tr>
      <w:tr w:rsidR="00D91E37" w:rsidRPr="003A798E" w14:paraId="1FFFC03A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474A1811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08A11BB" w14:textId="5D8FD9E7" w:rsidR="00D91E37" w:rsidRPr="003A798E" w:rsidRDefault="00D91E37" w:rsidP="009F4AA7">
            <w:pPr>
              <w:pStyle w:val="Heading5"/>
            </w:pPr>
            <w:r>
              <w:t>Halaman Register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50264CC" w14:textId="6A4D0E72" w:rsidR="00D91E37" w:rsidRPr="003A798E" w:rsidRDefault="00D91E37" w:rsidP="00D91E3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9302985" wp14:editId="149B4F85">
                  <wp:extent cx="2559600" cy="5400000"/>
                  <wp:effectExtent l="0" t="0" r="0" b="0"/>
                  <wp:docPr id="210077052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770522" name="Picture 210077052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27E1E44A" w14:textId="77777777" w:rsidR="00D91E37" w:rsidRPr="003A798E" w:rsidRDefault="00D91E37" w:rsidP="009F4AA7"/>
        </w:tc>
      </w:tr>
      <w:tr w:rsidR="00D91E37" w:rsidRPr="003A798E" w14:paraId="62E3850B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317E46A4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5468C5B0" w14:textId="77777777" w:rsidR="00D91E37" w:rsidRPr="00AF2A4E" w:rsidRDefault="00D91E37" w:rsidP="009F4AA7">
            <w:pPr>
              <w:pStyle w:val="Heading3"/>
            </w:pPr>
          </w:p>
          <w:p w14:paraId="5274CF0C" w14:textId="77777777" w:rsidR="00D91E37" w:rsidRPr="003A798E" w:rsidRDefault="00D91E37" w:rsidP="009F4AA7">
            <w:pPr>
              <w:pStyle w:val="Text"/>
            </w:pPr>
          </w:p>
          <w:p w14:paraId="6637DE97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086341E4" w14:textId="77777777" w:rsidR="00D91E37" w:rsidRPr="003A798E" w:rsidRDefault="00D91E37" w:rsidP="009F4AA7"/>
        </w:tc>
      </w:tr>
    </w:tbl>
    <w:p w14:paraId="3F011541" w14:textId="77777777" w:rsidR="00A81248" w:rsidRDefault="00A81248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D91E37" w:rsidRPr="003A798E" w14:paraId="3B570948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4BAFF9AA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3909BAD0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45507F0D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3C26E61F" w14:textId="77777777" w:rsidR="00D91E37" w:rsidRPr="003A798E" w:rsidRDefault="00D91E37" w:rsidP="009F4AA7"/>
        </w:tc>
      </w:tr>
      <w:tr w:rsidR="00D91E37" w:rsidRPr="003A798E" w14:paraId="4FDEF0D9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150BD6B7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238EFDE" w14:textId="2EEA1FA4" w:rsidR="00D91E37" w:rsidRPr="003A798E" w:rsidRDefault="00D91E37" w:rsidP="009F4AA7">
            <w:pPr>
              <w:pStyle w:val="Heading5"/>
            </w:pPr>
            <w:r>
              <w:t>Halaman Dashboard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D56D2C4" w14:textId="4A6F07CC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08B05A3" wp14:editId="6B075D83">
                  <wp:extent cx="2559600" cy="5400000"/>
                  <wp:effectExtent l="0" t="0" r="0" b="0"/>
                  <wp:docPr id="122018379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183799" name="Picture 122018379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66E08F1B" w14:textId="77777777" w:rsidR="00D91E37" w:rsidRPr="003A798E" w:rsidRDefault="00D91E37" w:rsidP="009F4AA7"/>
        </w:tc>
      </w:tr>
      <w:tr w:rsidR="00D91E37" w:rsidRPr="003A798E" w14:paraId="531DB468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36CAA035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1670CFE6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00E45857" w14:textId="77777777" w:rsidR="00D91E37" w:rsidRPr="003A798E" w:rsidRDefault="00D91E37" w:rsidP="009F4AA7"/>
        </w:tc>
      </w:tr>
      <w:tr w:rsidR="00D91E37" w:rsidRPr="003A798E" w14:paraId="77219A4F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359ED978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2A098DD0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4B922766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40FE4ECB" w14:textId="77777777" w:rsidR="00D91E37" w:rsidRPr="003A798E" w:rsidRDefault="00D91E37" w:rsidP="009F4AA7"/>
        </w:tc>
      </w:tr>
      <w:tr w:rsidR="00D91E37" w:rsidRPr="003A798E" w14:paraId="603105BD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5F29BD5C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F526B94" w14:textId="08BE66F0" w:rsidR="00D91E37" w:rsidRPr="003A798E" w:rsidRDefault="00D91E37" w:rsidP="009F4AA7">
            <w:pPr>
              <w:pStyle w:val="Heading5"/>
            </w:pPr>
            <w:r>
              <w:t>Halaman Add new Signing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7F601F3" w14:textId="484CB35F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18A2DC3" wp14:editId="76886E96">
                  <wp:extent cx="2559600" cy="5400000"/>
                  <wp:effectExtent l="0" t="0" r="0" b="0"/>
                  <wp:docPr id="122628039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280393" name="Picture 122628039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33B5CAC7" w14:textId="77777777" w:rsidR="00D91E37" w:rsidRPr="003A798E" w:rsidRDefault="00D91E37" w:rsidP="009F4AA7"/>
        </w:tc>
      </w:tr>
      <w:tr w:rsidR="00D91E37" w:rsidRPr="003A798E" w14:paraId="02AEF845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53B60E82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0A576BD2" w14:textId="77777777" w:rsidR="00D91E37" w:rsidRPr="00AF2A4E" w:rsidRDefault="00D91E37" w:rsidP="009F4AA7">
            <w:pPr>
              <w:pStyle w:val="Heading3"/>
            </w:pPr>
          </w:p>
          <w:p w14:paraId="56CFFB8E" w14:textId="77777777" w:rsidR="00D91E37" w:rsidRPr="003A798E" w:rsidRDefault="00D91E37" w:rsidP="009F4AA7">
            <w:pPr>
              <w:pStyle w:val="Text"/>
            </w:pPr>
          </w:p>
          <w:p w14:paraId="03F24D22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0185BCF7" w14:textId="77777777" w:rsidR="00D91E37" w:rsidRPr="003A798E" w:rsidRDefault="00D91E37" w:rsidP="009F4AA7"/>
        </w:tc>
      </w:tr>
    </w:tbl>
    <w:p w14:paraId="72C005EB" w14:textId="77777777" w:rsidR="00D91E37" w:rsidRDefault="00D91E37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D91E37" w:rsidRPr="003A798E" w14:paraId="40C92371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2B43E3ED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668BC8CC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1BA321D0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5C54EB06" w14:textId="77777777" w:rsidR="00D91E37" w:rsidRPr="003A798E" w:rsidRDefault="00D91E37" w:rsidP="009F4AA7"/>
        </w:tc>
      </w:tr>
      <w:tr w:rsidR="00D91E37" w:rsidRPr="003A798E" w14:paraId="144CC41E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F616CDB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79A0059" w14:textId="72A3F769" w:rsidR="00D91E37" w:rsidRPr="003A798E" w:rsidRDefault="00D91E37" w:rsidP="009F4AA7">
            <w:pPr>
              <w:pStyle w:val="Heading5"/>
            </w:pPr>
            <w:r>
              <w:t>Halaman Location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A0C3AA9" w14:textId="2FD7BE48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2AB8AFB" wp14:editId="0859C287">
                  <wp:extent cx="2559600" cy="5400000"/>
                  <wp:effectExtent l="0" t="0" r="0" b="0"/>
                  <wp:docPr id="172652527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525271" name="Picture 172652527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5233478D" w14:textId="77777777" w:rsidR="00D91E37" w:rsidRPr="003A798E" w:rsidRDefault="00D91E37" w:rsidP="009F4AA7"/>
        </w:tc>
      </w:tr>
      <w:tr w:rsidR="00D91E37" w:rsidRPr="003A798E" w14:paraId="345C922B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600C68D8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571F1E47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5FD974A4" w14:textId="77777777" w:rsidR="00D91E37" w:rsidRPr="003A798E" w:rsidRDefault="00D91E37" w:rsidP="009F4AA7"/>
        </w:tc>
      </w:tr>
      <w:tr w:rsidR="00D91E37" w:rsidRPr="003A798E" w14:paraId="2791C621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5E604640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2E73DBCB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2DC3CCB8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4B917DBE" w14:textId="77777777" w:rsidR="00D91E37" w:rsidRPr="003A798E" w:rsidRDefault="00D91E37" w:rsidP="009F4AA7"/>
        </w:tc>
      </w:tr>
      <w:tr w:rsidR="00D91E37" w:rsidRPr="003A798E" w14:paraId="112FDABC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1E6AAD3E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04A2C0F" w14:textId="4C93E2A1" w:rsidR="00D91E37" w:rsidRDefault="00D91E37" w:rsidP="009F4AA7">
            <w:pPr>
              <w:pStyle w:val="Heading5"/>
            </w:pPr>
            <w:r>
              <w:t xml:space="preserve">Halaman </w:t>
            </w:r>
            <w:r w:rsidR="001138E8">
              <w:t xml:space="preserve">Modal </w:t>
            </w:r>
            <w:r>
              <w:t xml:space="preserve"> Absensi</w:t>
            </w:r>
          </w:p>
          <w:p w14:paraId="7D84E169" w14:textId="015A7CAB" w:rsidR="00D91E37" w:rsidRPr="00D91E37" w:rsidRDefault="00D91E37" w:rsidP="00D91E37">
            <w:r>
              <w:t>Dibuka dengan klik icon door pojok kanan atas pada halaman location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DC87AB1" w14:textId="10F818F7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8E26DEF" wp14:editId="576993D9">
                  <wp:extent cx="2559600" cy="5400000"/>
                  <wp:effectExtent l="0" t="0" r="0" b="0"/>
                  <wp:docPr id="20518256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25620" name="Picture 205182562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3F17DAC0" w14:textId="77777777" w:rsidR="00D91E37" w:rsidRPr="003A798E" w:rsidRDefault="00D91E37" w:rsidP="009F4AA7"/>
        </w:tc>
      </w:tr>
      <w:tr w:rsidR="00D91E37" w:rsidRPr="003A798E" w14:paraId="19E16B35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73E70FBF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02540E19" w14:textId="77777777" w:rsidR="00D91E37" w:rsidRPr="00AF2A4E" w:rsidRDefault="00D91E37" w:rsidP="009F4AA7">
            <w:pPr>
              <w:pStyle w:val="Heading3"/>
            </w:pPr>
          </w:p>
          <w:p w14:paraId="6DAD845C" w14:textId="77777777" w:rsidR="00D91E37" w:rsidRPr="003A798E" w:rsidRDefault="00D91E37" w:rsidP="009F4AA7">
            <w:pPr>
              <w:pStyle w:val="Text"/>
            </w:pPr>
          </w:p>
          <w:p w14:paraId="34BBAEDE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1F30455B" w14:textId="77777777" w:rsidR="00D91E37" w:rsidRPr="003A798E" w:rsidRDefault="00D91E37" w:rsidP="009F4AA7"/>
        </w:tc>
      </w:tr>
    </w:tbl>
    <w:p w14:paraId="1F4C9040" w14:textId="77777777" w:rsidR="00D91E37" w:rsidRDefault="00D91E37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D91E37" w:rsidRPr="003A798E" w14:paraId="52FE210D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2AB813C7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72DB8977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6B3581B4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7EBDD0BF" w14:textId="77777777" w:rsidR="00D91E37" w:rsidRPr="003A798E" w:rsidRDefault="00D91E37" w:rsidP="009F4AA7"/>
        </w:tc>
      </w:tr>
      <w:tr w:rsidR="00D91E37" w:rsidRPr="003A798E" w14:paraId="36650B51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A46DEB0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BDA0685" w14:textId="1F03CC67" w:rsidR="00D91E37" w:rsidRPr="003A798E" w:rsidRDefault="00D91E37" w:rsidP="009F4AA7">
            <w:pPr>
              <w:pStyle w:val="Heading5"/>
            </w:pPr>
            <w:r>
              <w:t>Halaman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638C41A" w14:textId="5D35C337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28EF08B" wp14:editId="270DCC76">
                  <wp:extent cx="2559600" cy="5400000"/>
                  <wp:effectExtent l="0" t="0" r="0" b="0"/>
                  <wp:docPr id="176031293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312935" name="Picture 176031293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0AC80499" w14:textId="77777777" w:rsidR="00D91E37" w:rsidRPr="003A798E" w:rsidRDefault="00D91E37" w:rsidP="009F4AA7"/>
        </w:tc>
      </w:tr>
      <w:tr w:rsidR="00D91E37" w:rsidRPr="003A798E" w14:paraId="68062AF9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5D7002EF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2D2D62DE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4136A289" w14:textId="77777777" w:rsidR="00D91E37" w:rsidRPr="003A798E" w:rsidRDefault="00D91E37" w:rsidP="009F4AA7"/>
        </w:tc>
      </w:tr>
      <w:tr w:rsidR="00D91E37" w:rsidRPr="003A798E" w14:paraId="1641BAAA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4FAB7E0E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010FB2A3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5244B8A2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316BF924" w14:textId="77777777" w:rsidR="00D91E37" w:rsidRPr="003A798E" w:rsidRDefault="00D91E37" w:rsidP="009F4AA7"/>
        </w:tc>
      </w:tr>
      <w:tr w:rsidR="00D91E37" w:rsidRPr="003A798E" w14:paraId="401B684D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2A2C467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955898B" w14:textId="32AD1891" w:rsidR="00D91E37" w:rsidRDefault="00D91E37" w:rsidP="009F4AA7">
            <w:pPr>
              <w:pStyle w:val="Heading5"/>
            </w:pPr>
            <w:r>
              <w:t>Halaman Modal Signing Document</w:t>
            </w:r>
          </w:p>
          <w:p w14:paraId="118A8984" w14:textId="6B86B6A2" w:rsidR="00D91E37" w:rsidRPr="00D91E37" w:rsidRDefault="00D91E37" w:rsidP="009F4AA7">
            <w:r>
              <w:t>Dibuka dengan klik icon panah pada halaman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ACA55A3" w14:textId="6FAEDA29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1F457D9" wp14:editId="2A1948E2">
                  <wp:extent cx="2559600" cy="5400000"/>
                  <wp:effectExtent l="0" t="0" r="0" b="0"/>
                  <wp:docPr id="166703738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037385" name="Picture 166703738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0F440909" w14:textId="77777777" w:rsidR="00D91E37" w:rsidRPr="003A798E" w:rsidRDefault="00D91E37" w:rsidP="009F4AA7"/>
        </w:tc>
      </w:tr>
      <w:tr w:rsidR="00D91E37" w:rsidRPr="003A798E" w14:paraId="0B22C2CC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767D1721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37ED3FEE" w14:textId="77777777" w:rsidR="00D91E37" w:rsidRPr="00AF2A4E" w:rsidRDefault="00D91E37" w:rsidP="009F4AA7">
            <w:pPr>
              <w:pStyle w:val="Heading3"/>
            </w:pPr>
          </w:p>
          <w:p w14:paraId="23BA5984" w14:textId="77777777" w:rsidR="00D91E37" w:rsidRPr="003A798E" w:rsidRDefault="00D91E37" w:rsidP="009F4AA7">
            <w:pPr>
              <w:pStyle w:val="Text"/>
            </w:pPr>
          </w:p>
          <w:p w14:paraId="3F08DE71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524A6573" w14:textId="77777777" w:rsidR="00D91E37" w:rsidRPr="003A798E" w:rsidRDefault="00D91E37" w:rsidP="009F4AA7"/>
        </w:tc>
      </w:tr>
    </w:tbl>
    <w:p w14:paraId="4C8BD004" w14:textId="77777777" w:rsidR="00D91E37" w:rsidRDefault="00D91E37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3E02DA" w:rsidRPr="003A798E" w14:paraId="3403E0F8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DB1779E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6C4699A0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6B8075ED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3A38E708" w14:textId="77777777" w:rsidR="003E02DA" w:rsidRPr="003A798E" w:rsidRDefault="003E02DA" w:rsidP="009F4AA7"/>
        </w:tc>
      </w:tr>
      <w:tr w:rsidR="003E02DA" w:rsidRPr="003A798E" w14:paraId="585B2145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13DA5360" w14:textId="77777777" w:rsidR="003E02DA" w:rsidRPr="003A798E" w:rsidRDefault="003E02DA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39BD5614" w14:textId="2C07F069" w:rsidR="003E02DA" w:rsidRPr="003A798E" w:rsidRDefault="003E02DA" w:rsidP="009F4AA7">
            <w:pPr>
              <w:pStyle w:val="Heading5"/>
            </w:pPr>
            <w:r>
              <w:t>Halaman Confirm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2F9C0CB1" w14:textId="17FA026D" w:rsidR="003E02DA" w:rsidRPr="003A798E" w:rsidRDefault="003E02DA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6D3BBBF4" wp14:editId="5DF6C1B8">
                  <wp:extent cx="2559600" cy="5400000"/>
                  <wp:effectExtent l="0" t="0" r="0" b="0"/>
                  <wp:docPr id="14859760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97606" name="Picture 14859760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109FAA76" w14:textId="77777777" w:rsidR="003E02DA" w:rsidRPr="003A798E" w:rsidRDefault="003E02DA" w:rsidP="009F4AA7"/>
        </w:tc>
      </w:tr>
      <w:tr w:rsidR="003E02DA" w:rsidRPr="003A798E" w14:paraId="5599E469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3B183AF2" w14:textId="77777777" w:rsidR="003E02DA" w:rsidRPr="003A798E" w:rsidRDefault="003E02DA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2B9A1874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51A8D901" w14:textId="77777777" w:rsidR="003E02DA" w:rsidRPr="003A798E" w:rsidRDefault="003E02DA" w:rsidP="009F4AA7"/>
        </w:tc>
      </w:tr>
      <w:tr w:rsidR="003E02DA" w:rsidRPr="003A798E" w14:paraId="1BC7944E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BDC8350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25A64E82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781E9EC6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49BE120F" w14:textId="77777777" w:rsidR="003E02DA" w:rsidRPr="003A798E" w:rsidRDefault="003E02DA" w:rsidP="009F4AA7"/>
        </w:tc>
      </w:tr>
      <w:tr w:rsidR="003E02DA" w:rsidRPr="003A798E" w14:paraId="3C39FBBB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5291396B" w14:textId="77777777" w:rsidR="003E02DA" w:rsidRPr="003A798E" w:rsidRDefault="003E02DA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2854A9D8" w14:textId="2B10AC89" w:rsidR="003E02DA" w:rsidRDefault="003E02DA" w:rsidP="009F4AA7">
            <w:pPr>
              <w:pStyle w:val="Heading5"/>
            </w:pPr>
            <w:r>
              <w:t>Halaman Success Signing Document</w:t>
            </w:r>
          </w:p>
          <w:p w14:paraId="5304937E" w14:textId="4322FDB2" w:rsidR="003E02DA" w:rsidRPr="00D91E37" w:rsidRDefault="003E02DA" w:rsidP="009F4AA7">
            <w:r>
              <w:t>Dilakukan dengan klik icon di pada kanan atas pada halaman confirm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19B224F" w14:textId="40705909" w:rsidR="003E02DA" w:rsidRPr="003A798E" w:rsidRDefault="003E02DA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114766D" wp14:editId="4F8C8C7F">
                  <wp:extent cx="2559600" cy="5400000"/>
                  <wp:effectExtent l="0" t="0" r="0" b="0"/>
                  <wp:docPr id="126156551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565519" name="Picture 12615655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67803339" w14:textId="77777777" w:rsidR="003E02DA" w:rsidRPr="003A798E" w:rsidRDefault="003E02DA" w:rsidP="009F4AA7"/>
        </w:tc>
      </w:tr>
      <w:tr w:rsidR="003E02DA" w:rsidRPr="003A798E" w14:paraId="661AEA47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177B0F9A" w14:textId="77777777" w:rsidR="003E02DA" w:rsidRPr="003A798E" w:rsidRDefault="003E02DA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6712322D" w14:textId="77777777" w:rsidR="003E02DA" w:rsidRPr="00AF2A4E" w:rsidRDefault="003E02DA" w:rsidP="009F4AA7">
            <w:pPr>
              <w:pStyle w:val="Heading3"/>
            </w:pPr>
          </w:p>
          <w:p w14:paraId="401BE122" w14:textId="77777777" w:rsidR="003E02DA" w:rsidRPr="003A798E" w:rsidRDefault="003E02DA" w:rsidP="009F4AA7">
            <w:pPr>
              <w:pStyle w:val="Text"/>
            </w:pPr>
          </w:p>
          <w:p w14:paraId="0898A7B4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63664967" w14:textId="77777777" w:rsidR="003E02DA" w:rsidRPr="003A798E" w:rsidRDefault="003E02DA" w:rsidP="009F4AA7"/>
        </w:tc>
      </w:tr>
    </w:tbl>
    <w:p w14:paraId="0AB6463E" w14:textId="77777777" w:rsidR="003E02DA" w:rsidRDefault="003E02DA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3E02DA" w:rsidRPr="003A798E" w14:paraId="13DD1B33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6ED771CD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5A35A89A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579201C6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175ADD01" w14:textId="77777777" w:rsidR="003E02DA" w:rsidRPr="003A798E" w:rsidRDefault="003E02DA" w:rsidP="009F4AA7"/>
        </w:tc>
      </w:tr>
      <w:tr w:rsidR="003E02DA" w:rsidRPr="003A798E" w14:paraId="13143169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246930F8" w14:textId="77777777" w:rsidR="003E02DA" w:rsidRPr="003A798E" w:rsidRDefault="003E02DA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28871D5" w14:textId="6D8E40DA" w:rsidR="003E02DA" w:rsidRPr="003A798E" w:rsidRDefault="003E02DA" w:rsidP="009F4AA7">
            <w:pPr>
              <w:pStyle w:val="Heading5"/>
            </w:pPr>
            <w:r>
              <w:t>Halaman Waiting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783ED1D" w14:textId="3410C427" w:rsidR="003E02DA" w:rsidRPr="003A798E" w:rsidRDefault="003E02DA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241D17B" wp14:editId="5025A735">
                  <wp:extent cx="2559600" cy="5400000"/>
                  <wp:effectExtent l="0" t="0" r="0" b="0"/>
                  <wp:docPr id="47482811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828110" name="Picture 47482811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1B2C71BD" w14:textId="77777777" w:rsidR="003E02DA" w:rsidRPr="003A798E" w:rsidRDefault="003E02DA" w:rsidP="009F4AA7"/>
        </w:tc>
      </w:tr>
      <w:tr w:rsidR="003E02DA" w:rsidRPr="003A798E" w14:paraId="7B1EE458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08B84325" w14:textId="77777777" w:rsidR="003E02DA" w:rsidRPr="003A798E" w:rsidRDefault="003E02DA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1FF4862F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02CC8535" w14:textId="77777777" w:rsidR="003E02DA" w:rsidRPr="003A798E" w:rsidRDefault="003E02DA" w:rsidP="009F4AA7"/>
        </w:tc>
      </w:tr>
      <w:tr w:rsidR="003E02DA" w:rsidRPr="003A798E" w14:paraId="5EFF0D2C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6B2AF69C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6A43AC24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412FC974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615041F4" w14:textId="77777777" w:rsidR="003E02DA" w:rsidRPr="003A798E" w:rsidRDefault="003E02DA" w:rsidP="009F4AA7"/>
        </w:tc>
      </w:tr>
      <w:tr w:rsidR="003E02DA" w:rsidRPr="003A798E" w14:paraId="0B717918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9A94186" w14:textId="77777777" w:rsidR="003E02DA" w:rsidRPr="003A798E" w:rsidRDefault="003E02DA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D43AB23" w14:textId="15F336AD" w:rsidR="003E02DA" w:rsidRDefault="003E02DA" w:rsidP="009F4AA7">
            <w:pPr>
              <w:pStyle w:val="Heading5"/>
            </w:pPr>
            <w:r>
              <w:t>Halaman</w:t>
            </w:r>
            <w:r w:rsidR="001138E8">
              <w:t xml:space="preserve"> Modal</w:t>
            </w:r>
            <w:r>
              <w:t xml:space="preserve"> </w:t>
            </w:r>
            <w:r w:rsidR="001138E8">
              <w:t>Document Timeline</w:t>
            </w:r>
            <w:r>
              <w:t xml:space="preserve"> </w:t>
            </w:r>
          </w:p>
          <w:p w14:paraId="5809487D" w14:textId="25CC5CB9" w:rsidR="003E02DA" w:rsidRPr="00D91E37" w:rsidRDefault="001138E8" w:rsidP="009F4AA7">
            <w:r>
              <w:t>Dibuka dengan klik icon search  pada halaman waiting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72EB71A" w14:textId="13CF1ACD" w:rsidR="003E02DA" w:rsidRPr="003A798E" w:rsidRDefault="003E02DA" w:rsidP="009F4AA7">
            <w:r>
              <w:rPr>
                <w:lang w:val="en-ID"/>
              </w:rPr>
              <w:t xml:space="preserve">  </w:t>
            </w:r>
            <w:r w:rsidR="001138E8">
              <w:rPr>
                <w:noProof/>
              </w:rPr>
              <w:drawing>
                <wp:inline distT="0" distB="0" distL="0" distR="0" wp14:anchorId="0B43E020" wp14:editId="606A2183">
                  <wp:extent cx="2559600" cy="5400000"/>
                  <wp:effectExtent l="0" t="0" r="0" b="0"/>
                  <wp:docPr id="76348947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489477" name="Picture 76348947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56335C87" w14:textId="77777777" w:rsidR="003E02DA" w:rsidRPr="003A798E" w:rsidRDefault="003E02DA" w:rsidP="009F4AA7"/>
        </w:tc>
      </w:tr>
      <w:tr w:rsidR="003E02DA" w:rsidRPr="003A798E" w14:paraId="0F9C2E41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1B3F3D3A" w14:textId="77777777" w:rsidR="003E02DA" w:rsidRPr="003A798E" w:rsidRDefault="003E02DA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641C93B0" w14:textId="77777777" w:rsidR="003E02DA" w:rsidRPr="00AF2A4E" w:rsidRDefault="003E02DA" w:rsidP="009F4AA7">
            <w:pPr>
              <w:pStyle w:val="Heading3"/>
            </w:pPr>
          </w:p>
          <w:p w14:paraId="375ABAED" w14:textId="77777777" w:rsidR="003E02DA" w:rsidRPr="003A798E" w:rsidRDefault="003E02DA" w:rsidP="009F4AA7">
            <w:pPr>
              <w:pStyle w:val="Text"/>
            </w:pPr>
          </w:p>
          <w:p w14:paraId="2EC1F6D5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62270FF6" w14:textId="77777777" w:rsidR="003E02DA" w:rsidRPr="003A798E" w:rsidRDefault="003E02DA" w:rsidP="009F4AA7"/>
        </w:tc>
      </w:tr>
    </w:tbl>
    <w:p w14:paraId="687515EF" w14:textId="77777777" w:rsidR="003E02DA" w:rsidRDefault="003E02DA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4D00B6" w:rsidRPr="003A798E" w14:paraId="33B99764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46CADDE6" w14:textId="77777777" w:rsidR="004D00B6" w:rsidRPr="003A798E" w:rsidRDefault="004D00B6" w:rsidP="009F4AA7"/>
        </w:tc>
        <w:tc>
          <w:tcPr>
            <w:tcW w:w="4961" w:type="dxa"/>
            <w:shd w:val="clear" w:color="auto" w:fill="ECFBFB" w:themeFill="accent4"/>
          </w:tcPr>
          <w:p w14:paraId="6FAFA03C" w14:textId="77777777" w:rsidR="004D00B6" w:rsidRPr="003A798E" w:rsidRDefault="004D00B6" w:rsidP="009F4AA7"/>
        </w:tc>
        <w:tc>
          <w:tcPr>
            <w:tcW w:w="4961" w:type="dxa"/>
            <w:shd w:val="clear" w:color="auto" w:fill="ECFBFB" w:themeFill="accent4"/>
          </w:tcPr>
          <w:p w14:paraId="3FA31C47" w14:textId="77777777" w:rsidR="004D00B6" w:rsidRPr="003A798E" w:rsidRDefault="004D00B6" w:rsidP="009F4AA7"/>
        </w:tc>
        <w:tc>
          <w:tcPr>
            <w:tcW w:w="425" w:type="dxa"/>
            <w:shd w:val="clear" w:color="auto" w:fill="ECFBFB" w:themeFill="accent4"/>
          </w:tcPr>
          <w:p w14:paraId="6F809AA5" w14:textId="77777777" w:rsidR="004D00B6" w:rsidRPr="003A798E" w:rsidRDefault="004D00B6" w:rsidP="009F4AA7"/>
        </w:tc>
      </w:tr>
      <w:tr w:rsidR="004D00B6" w:rsidRPr="003A798E" w14:paraId="13F99CB2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1F19D15" w14:textId="77777777" w:rsidR="004D00B6" w:rsidRPr="003A798E" w:rsidRDefault="004D00B6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D2432F3" w14:textId="3454E5BC" w:rsidR="004D00B6" w:rsidRPr="003A798E" w:rsidRDefault="004D00B6" w:rsidP="009F4AA7">
            <w:pPr>
              <w:pStyle w:val="Heading5"/>
            </w:pPr>
            <w:r>
              <w:t xml:space="preserve">Halaman Complete Signing document 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0C38C16" w14:textId="1BA5A056" w:rsidR="004D00B6" w:rsidRPr="003A798E" w:rsidRDefault="004D00B6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C04BA77" wp14:editId="32218A01">
                  <wp:extent cx="2559600" cy="5400000"/>
                  <wp:effectExtent l="0" t="0" r="0" b="0"/>
                  <wp:docPr id="157378596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785966" name="Picture 157378596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78E212D6" w14:textId="77777777" w:rsidR="004D00B6" w:rsidRPr="003A798E" w:rsidRDefault="004D00B6" w:rsidP="009F4AA7"/>
        </w:tc>
      </w:tr>
      <w:tr w:rsidR="004D00B6" w:rsidRPr="003A798E" w14:paraId="49AFB729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69FD235E" w14:textId="77777777" w:rsidR="004D00B6" w:rsidRPr="003A798E" w:rsidRDefault="004D00B6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2F42AAA9" w14:textId="77777777" w:rsidR="004D00B6" w:rsidRPr="003A798E" w:rsidRDefault="004D00B6" w:rsidP="009F4AA7"/>
        </w:tc>
        <w:tc>
          <w:tcPr>
            <w:tcW w:w="425" w:type="dxa"/>
            <w:shd w:val="clear" w:color="auto" w:fill="ECFBFB" w:themeFill="accent4"/>
          </w:tcPr>
          <w:p w14:paraId="2B99E33F" w14:textId="77777777" w:rsidR="004D00B6" w:rsidRPr="003A798E" w:rsidRDefault="004D00B6" w:rsidP="009F4AA7"/>
        </w:tc>
      </w:tr>
      <w:tr w:rsidR="004D00B6" w:rsidRPr="003A798E" w14:paraId="2D700C65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75128079" w14:textId="77777777" w:rsidR="004D00B6" w:rsidRPr="003A798E" w:rsidRDefault="004D00B6" w:rsidP="009F4AA7"/>
        </w:tc>
        <w:tc>
          <w:tcPr>
            <w:tcW w:w="4961" w:type="dxa"/>
            <w:shd w:val="clear" w:color="auto" w:fill="ECFBFB" w:themeFill="accent4"/>
          </w:tcPr>
          <w:p w14:paraId="61D7A754" w14:textId="77777777" w:rsidR="004D00B6" w:rsidRPr="003A798E" w:rsidRDefault="004D00B6" w:rsidP="009F4AA7"/>
        </w:tc>
        <w:tc>
          <w:tcPr>
            <w:tcW w:w="4961" w:type="dxa"/>
            <w:shd w:val="clear" w:color="auto" w:fill="ECFBFB" w:themeFill="accent4"/>
          </w:tcPr>
          <w:p w14:paraId="293B27A5" w14:textId="77777777" w:rsidR="004D00B6" w:rsidRPr="003A798E" w:rsidRDefault="004D00B6" w:rsidP="009F4AA7"/>
        </w:tc>
        <w:tc>
          <w:tcPr>
            <w:tcW w:w="425" w:type="dxa"/>
            <w:shd w:val="clear" w:color="auto" w:fill="ECFBFB" w:themeFill="accent4"/>
          </w:tcPr>
          <w:p w14:paraId="5D6CAE85" w14:textId="77777777" w:rsidR="004D00B6" w:rsidRPr="003A798E" w:rsidRDefault="004D00B6" w:rsidP="009F4AA7"/>
        </w:tc>
      </w:tr>
      <w:tr w:rsidR="004D00B6" w:rsidRPr="003A798E" w14:paraId="3AFECB48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3E983DA2" w14:textId="77777777" w:rsidR="004D00B6" w:rsidRPr="003A798E" w:rsidRDefault="004D00B6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561AC0C" w14:textId="0884E885" w:rsidR="004D00B6" w:rsidRDefault="004D00B6" w:rsidP="009F4AA7">
            <w:pPr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</w:pPr>
            <w:r w:rsidRPr="004D00B6"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  <w:t xml:space="preserve">Halaman </w:t>
            </w:r>
            <w:r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  <w:t>View PDF Complete</w:t>
            </w:r>
          </w:p>
          <w:p w14:paraId="0587F8E9" w14:textId="31E09E63" w:rsidR="004D00B6" w:rsidRPr="00D91E37" w:rsidRDefault="004D00B6" w:rsidP="009F4AA7">
            <w:r>
              <w:t>Dibuka dengan klik icon pdf  pada halaman complete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C64BD9D" w14:textId="2AFE34C6" w:rsidR="004D00B6" w:rsidRPr="003A798E" w:rsidRDefault="004D00B6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53B5157" wp14:editId="3FA4D8E4">
                  <wp:extent cx="2559600" cy="5400000"/>
                  <wp:effectExtent l="0" t="0" r="0" b="0"/>
                  <wp:docPr id="51861834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618342" name="Picture 51861834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4FCB0800" w14:textId="77777777" w:rsidR="004D00B6" w:rsidRPr="003A798E" w:rsidRDefault="004D00B6" w:rsidP="009F4AA7"/>
        </w:tc>
      </w:tr>
      <w:tr w:rsidR="004D00B6" w:rsidRPr="003A798E" w14:paraId="091F1994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5BC9567B" w14:textId="77777777" w:rsidR="004D00B6" w:rsidRPr="003A798E" w:rsidRDefault="004D00B6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560797E8" w14:textId="77777777" w:rsidR="004D00B6" w:rsidRPr="00AF2A4E" w:rsidRDefault="004D00B6" w:rsidP="009F4AA7">
            <w:pPr>
              <w:pStyle w:val="Heading3"/>
            </w:pPr>
          </w:p>
          <w:p w14:paraId="7C5B7658" w14:textId="77777777" w:rsidR="004D00B6" w:rsidRPr="003A798E" w:rsidRDefault="004D00B6" w:rsidP="009F4AA7">
            <w:pPr>
              <w:pStyle w:val="Text"/>
            </w:pPr>
          </w:p>
          <w:p w14:paraId="5BD810B8" w14:textId="77777777" w:rsidR="004D00B6" w:rsidRPr="003A798E" w:rsidRDefault="004D00B6" w:rsidP="009F4AA7"/>
        </w:tc>
        <w:tc>
          <w:tcPr>
            <w:tcW w:w="425" w:type="dxa"/>
            <w:shd w:val="clear" w:color="auto" w:fill="ECFBFB" w:themeFill="accent4"/>
          </w:tcPr>
          <w:p w14:paraId="0B063B56" w14:textId="77777777" w:rsidR="004D00B6" w:rsidRPr="003A798E" w:rsidRDefault="004D00B6" w:rsidP="009F4AA7"/>
        </w:tc>
      </w:tr>
      <w:tr w:rsidR="00932CFD" w:rsidRPr="003A798E" w14:paraId="432379D0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4D30CC7" w14:textId="77777777" w:rsidR="00932CFD" w:rsidRPr="003A798E" w:rsidRDefault="00932CFD" w:rsidP="009F4AA7"/>
        </w:tc>
        <w:tc>
          <w:tcPr>
            <w:tcW w:w="4961" w:type="dxa"/>
            <w:shd w:val="clear" w:color="auto" w:fill="ECFBFB" w:themeFill="accent4"/>
          </w:tcPr>
          <w:p w14:paraId="2F9DE0CC" w14:textId="77777777" w:rsidR="00932CFD" w:rsidRPr="003A798E" w:rsidRDefault="00932CFD" w:rsidP="009F4AA7"/>
        </w:tc>
        <w:tc>
          <w:tcPr>
            <w:tcW w:w="4961" w:type="dxa"/>
            <w:shd w:val="clear" w:color="auto" w:fill="ECFBFB" w:themeFill="accent4"/>
          </w:tcPr>
          <w:p w14:paraId="56C5B5EB" w14:textId="77777777" w:rsidR="00932CFD" w:rsidRPr="003A798E" w:rsidRDefault="00932CFD" w:rsidP="009F4AA7"/>
        </w:tc>
        <w:tc>
          <w:tcPr>
            <w:tcW w:w="425" w:type="dxa"/>
            <w:shd w:val="clear" w:color="auto" w:fill="ECFBFB" w:themeFill="accent4"/>
          </w:tcPr>
          <w:p w14:paraId="79E0E0F8" w14:textId="77777777" w:rsidR="00932CFD" w:rsidRPr="003A798E" w:rsidRDefault="00932CFD" w:rsidP="009F4AA7"/>
        </w:tc>
      </w:tr>
      <w:tr w:rsidR="00932CFD" w:rsidRPr="003A798E" w14:paraId="393A2551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4304F3CF" w14:textId="77777777" w:rsidR="00932CFD" w:rsidRPr="003A798E" w:rsidRDefault="00932CFD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300A1E79" w14:textId="633785AC" w:rsidR="00932CFD" w:rsidRPr="003A798E" w:rsidRDefault="00932CFD" w:rsidP="009F4AA7">
            <w:pPr>
              <w:pStyle w:val="Heading5"/>
            </w:pPr>
            <w:r w:rsidRPr="00932CFD">
              <w:rPr>
                <w:noProof/>
                <w:lang w:val="en-ID"/>
              </w:rPr>
              <w:drawing>
                <wp:anchor distT="0" distB="0" distL="114300" distR="114300" simplePos="0" relativeHeight="251664384" behindDoc="0" locked="0" layoutInCell="1" allowOverlap="1" wp14:anchorId="0AB2D36E" wp14:editId="12A7B42A">
                  <wp:simplePos x="0" y="0"/>
                  <wp:positionH relativeFrom="column">
                    <wp:posOffset>-386714</wp:posOffset>
                  </wp:positionH>
                  <wp:positionV relativeFrom="paragraph">
                    <wp:posOffset>2062480</wp:posOffset>
                  </wp:positionV>
                  <wp:extent cx="6877050" cy="3353785"/>
                  <wp:effectExtent l="0" t="0" r="0" b="0"/>
                  <wp:wrapNone/>
                  <wp:docPr id="154288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88448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0985" cy="335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Halaman Cloud Firestore 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F3FCC5F" w14:textId="3CBE14FA" w:rsidR="00932CFD" w:rsidRPr="003A798E" w:rsidRDefault="00932CFD" w:rsidP="009F4AA7">
            <w:r>
              <w:rPr>
                <w:lang w:val="en-ID"/>
              </w:rPr>
              <w:t xml:space="preserve">  </w:t>
            </w:r>
          </w:p>
        </w:tc>
        <w:tc>
          <w:tcPr>
            <w:tcW w:w="425" w:type="dxa"/>
            <w:shd w:val="clear" w:color="auto" w:fill="ECFBFB" w:themeFill="accent4"/>
          </w:tcPr>
          <w:p w14:paraId="1D9005C5" w14:textId="77777777" w:rsidR="00932CFD" w:rsidRPr="003A798E" w:rsidRDefault="00932CFD" w:rsidP="009F4AA7"/>
        </w:tc>
      </w:tr>
      <w:tr w:rsidR="00932CFD" w:rsidRPr="003A798E" w14:paraId="6E5328FD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06B66A99" w14:textId="77777777" w:rsidR="00932CFD" w:rsidRPr="003A798E" w:rsidRDefault="00932CFD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1F241EB7" w14:textId="77777777" w:rsidR="00932CFD" w:rsidRPr="003A798E" w:rsidRDefault="00932CFD" w:rsidP="009F4AA7"/>
        </w:tc>
        <w:tc>
          <w:tcPr>
            <w:tcW w:w="425" w:type="dxa"/>
            <w:shd w:val="clear" w:color="auto" w:fill="ECFBFB" w:themeFill="accent4"/>
          </w:tcPr>
          <w:p w14:paraId="47BB0F9F" w14:textId="77777777" w:rsidR="00932CFD" w:rsidRPr="003A798E" w:rsidRDefault="00932CFD" w:rsidP="009F4AA7"/>
        </w:tc>
      </w:tr>
      <w:tr w:rsidR="00932CFD" w:rsidRPr="003A798E" w14:paraId="02442195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7587723" w14:textId="77777777" w:rsidR="00932CFD" w:rsidRPr="003A798E" w:rsidRDefault="00932CFD" w:rsidP="009F4AA7"/>
        </w:tc>
        <w:tc>
          <w:tcPr>
            <w:tcW w:w="4961" w:type="dxa"/>
            <w:shd w:val="clear" w:color="auto" w:fill="ECFBFB" w:themeFill="accent4"/>
          </w:tcPr>
          <w:p w14:paraId="67DF2BB1" w14:textId="77777777" w:rsidR="00932CFD" w:rsidRPr="003A798E" w:rsidRDefault="00932CFD" w:rsidP="009F4AA7"/>
        </w:tc>
        <w:tc>
          <w:tcPr>
            <w:tcW w:w="4961" w:type="dxa"/>
            <w:shd w:val="clear" w:color="auto" w:fill="ECFBFB" w:themeFill="accent4"/>
          </w:tcPr>
          <w:p w14:paraId="779C050E" w14:textId="77777777" w:rsidR="00932CFD" w:rsidRPr="003A798E" w:rsidRDefault="00932CFD" w:rsidP="009F4AA7"/>
        </w:tc>
        <w:tc>
          <w:tcPr>
            <w:tcW w:w="425" w:type="dxa"/>
            <w:shd w:val="clear" w:color="auto" w:fill="ECFBFB" w:themeFill="accent4"/>
          </w:tcPr>
          <w:p w14:paraId="377AEF89" w14:textId="77777777" w:rsidR="00932CFD" w:rsidRPr="003A798E" w:rsidRDefault="00932CFD" w:rsidP="009F4AA7"/>
        </w:tc>
      </w:tr>
      <w:tr w:rsidR="00932CFD" w:rsidRPr="003A798E" w14:paraId="507080C3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0AC8F732" w14:textId="77777777" w:rsidR="00932CFD" w:rsidRPr="003A798E" w:rsidRDefault="00932CFD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ABFF721" w14:textId="30597012" w:rsidR="00932CFD" w:rsidRDefault="00932CFD" w:rsidP="009F4AA7">
            <w:pPr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</w:pPr>
            <w:r w:rsidRPr="004D00B6"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  <w:t xml:space="preserve">Halaman </w:t>
            </w:r>
            <w:r w:rsidR="0064439E"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  <w:t>Firebase Authentication</w:t>
            </w:r>
          </w:p>
          <w:p w14:paraId="1178A624" w14:textId="027D6455" w:rsidR="00932CFD" w:rsidRPr="00D91E37" w:rsidRDefault="00932CFD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C8A729E" w14:textId="17D64E73" w:rsidR="00932CFD" w:rsidRPr="003A798E" w:rsidRDefault="00932CFD" w:rsidP="009F4AA7">
            <w:r>
              <w:rPr>
                <w:lang w:val="en-ID"/>
              </w:rPr>
              <w:t xml:space="preserve">  </w:t>
            </w:r>
          </w:p>
        </w:tc>
        <w:tc>
          <w:tcPr>
            <w:tcW w:w="425" w:type="dxa"/>
            <w:shd w:val="clear" w:color="auto" w:fill="ECFBFB" w:themeFill="accent4"/>
          </w:tcPr>
          <w:p w14:paraId="465BF270" w14:textId="77777777" w:rsidR="00932CFD" w:rsidRPr="003A798E" w:rsidRDefault="00932CFD" w:rsidP="009F4AA7"/>
        </w:tc>
      </w:tr>
      <w:tr w:rsidR="00932CFD" w:rsidRPr="003A798E" w14:paraId="01B0E2F2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07089D06" w14:textId="77777777" w:rsidR="00932CFD" w:rsidRPr="003A798E" w:rsidRDefault="00932CFD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707C9D08" w14:textId="77777777" w:rsidR="00932CFD" w:rsidRPr="00AF2A4E" w:rsidRDefault="00932CFD" w:rsidP="009F4AA7">
            <w:pPr>
              <w:pStyle w:val="Heading3"/>
            </w:pPr>
          </w:p>
          <w:p w14:paraId="77A14266" w14:textId="77777777" w:rsidR="00932CFD" w:rsidRPr="003A798E" w:rsidRDefault="00932CFD" w:rsidP="009F4AA7">
            <w:pPr>
              <w:pStyle w:val="Text"/>
            </w:pPr>
          </w:p>
          <w:p w14:paraId="007D450F" w14:textId="77777777" w:rsidR="00932CFD" w:rsidRPr="003A798E" w:rsidRDefault="00932CFD" w:rsidP="009F4AA7"/>
        </w:tc>
        <w:tc>
          <w:tcPr>
            <w:tcW w:w="425" w:type="dxa"/>
            <w:shd w:val="clear" w:color="auto" w:fill="ECFBFB" w:themeFill="accent4"/>
          </w:tcPr>
          <w:p w14:paraId="60CF099E" w14:textId="77777777" w:rsidR="00932CFD" w:rsidRPr="003A798E" w:rsidRDefault="00932CFD" w:rsidP="009F4AA7"/>
        </w:tc>
      </w:tr>
    </w:tbl>
    <w:p w14:paraId="6E7A0319" w14:textId="77777777" w:rsidR="002064B3" w:rsidRDefault="002064B3"/>
    <w:p w14:paraId="042CD3ED" w14:textId="77C227B3" w:rsidR="004D00B6" w:rsidRDefault="0064439E">
      <w:r w:rsidRPr="0064439E">
        <w:rPr>
          <w:noProof/>
          <w:lang w:val="en-ID"/>
        </w:rPr>
        <w:lastRenderedPageBreak/>
        <w:drawing>
          <wp:anchor distT="0" distB="0" distL="114300" distR="114300" simplePos="0" relativeHeight="251665408" behindDoc="0" locked="0" layoutInCell="1" allowOverlap="1" wp14:anchorId="7DD1B0C8" wp14:editId="0F462FE2">
            <wp:simplePos x="0" y="0"/>
            <wp:positionH relativeFrom="column">
              <wp:posOffset>-19050</wp:posOffset>
            </wp:positionH>
            <wp:positionV relativeFrom="paragraph">
              <wp:posOffset>-5574665</wp:posOffset>
            </wp:positionV>
            <wp:extent cx="6839585" cy="3354705"/>
            <wp:effectExtent l="0" t="0" r="0" b="0"/>
            <wp:wrapNone/>
            <wp:docPr id="164920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0702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06B59" w14:textId="77777777" w:rsidR="00932CFD" w:rsidRDefault="00932CFD"/>
    <w:p w14:paraId="6547E171" w14:textId="77777777" w:rsidR="00932CFD" w:rsidRDefault="00932CFD"/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4D00B6" w:rsidRPr="00D26C99" w14:paraId="74C3840E" w14:textId="77777777" w:rsidTr="009F4AA7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0E60637C" w14:textId="77777777" w:rsidR="004D00B6" w:rsidRPr="00A059BA" w:rsidRDefault="004D00B6" w:rsidP="009F4AA7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22D5496A" w14:textId="77777777" w:rsidR="004D00B6" w:rsidRPr="00A059BA" w:rsidRDefault="004D00B6" w:rsidP="009F4AA7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6B6E3847" w14:textId="77777777" w:rsidR="004D00B6" w:rsidRPr="00A059BA" w:rsidRDefault="004D00B6" w:rsidP="009F4AA7">
            <w:pPr>
              <w:rPr>
                <w:lang w:val="fr-FR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7E71F4A6" w14:textId="77777777" w:rsidR="004D00B6" w:rsidRPr="00A059BA" w:rsidRDefault="004D00B6" w:rsidP="009F4AA7">
            <w:pPr>
              <w:rPr>
                <w:lang w:val="fr-FR"/>
              </w:rPr>
            </w:pPr>
          </w:p>
        </w:tc>
      </w:tr>
      <w:tr w:rsidR="004D00B6" w:rsidRPr="003A798E" w14:paraId="47E569E9" w14:textId="77777777" w:rsidTr="009F4AA7">
        <w:trPr>
          <w:trHeight w:val="4599"/>
        </w:trPr>
        <w:tc>
          <w:tcPr>
            <w:tcW w:w="421" w:type="dxa"/>
            <w:shd w:val="clear" w:color="auto" w:fill="EDF0F4" w:themeFill="accent3"/>
          </w:tcPr>
          <w:p w14:paraId="0BAE01C1" w14:textId="77777777" w:rsidR="004D00B6" w:rsidRPr="00A059BA" w:rsidRDefault="004D00B6" w:rsidP="009F4AA7">
            <w:pPr>
              <w:rPr>
                <w:lang w:val="fr-FR"/>
              </w:rPr>
            </w:pPr>
          </w:p>
        </w:tc>
        <w:tc>
          <w:tcPr>
            <w:tcW w:w="9824" w:type="dxa"/>
            <w:gridSpan w:val="2"/>
            <w:shd w:val="clear" w:color="auto" w:fill="EDF0F4" w:themeFill="accent3"/>
          </w:tcPr>
          <w:p w14:paraId="2D85F58C" w14:textId="03A5F457" w:rsidR="004D00B6" w:rsidRPr="003A798E" w:rsidRDefault="004D00B6" w:rsidP="009F4AA7">
            <w:pPr>
              <w:pStyle w:val="Heading3"/>
            </w:pPr>
            <w:r>
              <w:t>Detail Testing Fitur/Fungsi</w:t>
            </w:r>
          </w:p>
          <w:p w14:paraId="0729CAB0" w14:textId="77777777" w:rsidR="004D00B6" w:rsidRPr="003A798E" w:rsidRDefault="004D00B6" w:rsidP="009F4AA7"/>
          <w:p w14:paraId="506B7D48" w14:textId="1CAEEBF7" w:rsidR="004D00B6" w:rsidRDefault="00C3510A" w:rsidP="009F4AA7">
            <w:pPr>
              <w:rPr>
                <w:b/>
                <w:bCs/>
              </w:rPr>
            </w:pPr>
            <w:r>
              <w:rPr>
                <w:b/>
                <w:bCs/>
              </w:rPr>
              <w:t>Testing pada Emulator Android(versi 10) APK 29</w:t>
            </w:r>
          </w:p>
          <w:p w14:paraId="57FB1FAA" w14:textId="03F6BF23" w:rsidR="004D00B6" w:rsidRPr="003A798E" w:rsidRDefault="00C3510A" w:rsidP="009F4AA7">
            <w:r>
              <w:rPr>
                <w:b/>
                <w:bCs/>
              </w:rPr>
              <w:t>Flutter version 3.10.5</w:t>
            </w:r>
          </w:p>
        </w:tc>
        <w:tc>
          <w:tcPr>
            <w:tcW w:w="421" w:type="dxa"/>
            <w:shd w:val="clear" w:color="auto" w:fill="EDF0F4" w:themeFill="accent3"/>
          </w:tcPr>
          <w:p w14:paraId="57FAB458" w14:textId="77777777" w:rsidR="004D00B6" w:rsidRPr="003A798E" w:rsidRDefault="004D00B6" w:rsidP="009F4AA7"/>
        </w:tc>
      </w:tr>
      <w:tr w:rsidR="004D00B6" w:rsidRPr="003A798E" w14:paraId="24DC3CB9" w14:textId="77777777" w:rsidTr="00033C49">
        <w:trPr>
          <w:trHeight w:val="8730"/>
        </w:trPr>
        <w:tc>
          <w:tcPr>
            <w:tcW w:w="421" w:type="dxa"/>
            <w:shd w:val="clear" w:color="auto" w:fill="EDF0F4" w:themeFill="accent3"/>
          </w:tcPr>
          <w:p w14:paraId="471CF699" w14:textId="77777777" w:rsidR="004D00B6" w:rsidRPr="003A798E" w:rsidRDefault="004D00B6" w:rsidP="009F4AA7"/>
        </w:tc>
        <w:tc>
          <w:tcPr>
            <w:tcW w:w="9824" w:type="dxa"/>
            <w:gridSpan w:val="2"/>
            <w:shd w:val="clear" w:color="auto" w:fill="EDF0F4" w:themeFill="accent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11"/>
              <w:gridCol w:w="1841"/>
              <w:gridCol w:w="2063"/>
              <w:gridCol w:w="1813"/>
              <w:gridCol w:w="2386"/>
            </w:tblGrid>
            <w:tr w:rsidR="00C3510A" w14:paraId="5279FE6A" w14:textId="77777777" w:rsidTr="009F4AA7">
              <w:tc>
                <w:tcPr>
                  <w:tcW w:w="1930" w:type="dxa"/>
                </w:tcPr>
                <w:p w14:paraId="0177D7CE" w14:textId="77777777" w:rsidR="00C3510A" w:rsidRDefault="00C3510A" w:rsidP="00C3510A">
                  <w:r>
                    <w:t>ID Fitur</w:t>
                  </w:r>
                </w:p>
              </w:tc>
              <w:tc>
                <w:tcPr>
                  <w:tcW w:w="1942" w:type="dxa"/>
                </w:tcPr>
                <w:p w14:paraId="6D9EB554" w14:textId="77777777" w:rsidR="00C3510A" w:rsidRDefault="00C3510A" w:rsidP="00C3510A">
                  <w:r>
                    <w:t>Nama Fitur</w:t>
                  </w:r>
                </w:p>
              </w:tc>
              <w:tc>
                <w:tcPr>
                  <w:tcW w:w="2063" w:type="dxa"/>
                </w:tcPr>
                <w:p w14:paraId="7C9F39E5" w14:textId="77777777" w:rsidR="00C3510A" w:rsidRDefault="00C3510A" w:rsidP="00C3510A">
                  <w:r>
                    <w:t>Deskripsi</w:t>
                  </w:r>
                </w:p>
              </w:tc>
              <w:tc>
                <w:tcPr>
                  <w:tcW w:w="1944" w:type="dxa"/>
                </w:tcPr>
                <w:p w14:paraId="037CFE9B" w14:textId="77777777" w:rsidR="00C3510A" w:rsidRDefault="00C3510A" w:rsidP="00C3510A">
                  <w:r>
                    <w:t>Prioritas</w:t>
                  </w:r>
                </w:p>
              </w:tc>
              <w:tc>
                <w:tcPr>
                  <w:tcW w:w="1935" w:type="dxa"/>
                </w:tcPr>
                <w:p w14:paraId="6D402FE3" w14:textId="77777777" w:rsidR="00C3510A" w:rsidRDefault="00C3510A" w:rsidP="00C3510A">
                  <w:r>
                    <w:t>Status</w:t>
                  </w:r>
                </w:p>
              </w:tc>
            </w:tr>
            <w:tr w:rsidR="00C3510A" w14:paraId="074CD9B6" w14:textId="77777777" w:rsidTr="009F4AA7">
              <w:tc>
                <w:tcPr>
                  <w:tcW w:w="1930" w:type="dxa"/>
                </w:tcPr>
                <w:p w14:paraId="2D221887" w14:textId="77777777" w:rsidR="00C3510A" w:rsidRDefault="00C3510A" w:rsidP="00C3510A">
                  <w:r>
                    <w:t>F1</w:t>
                  </w:r>
                </w:p>
              </w:tc>
              <w:tc>
                <w:tcPr>
                  <w:tcW w:w="1942" w:type="dxa"/>
                </w:tcPr>
                <w:p w14:paraId="1013BBBA" w14:textId="77777777" w:rsidR="00C3510A" w:rsidRDefault="00C3510A" w:rsidP="00C3510A">
                  <w:r>
                    <w:t>Login</w:t>
                  </w:r>
                </w:p>
              </w:tc>
              <w:tc>
                <w:tcPr>
                  <w:tcW w:w="2063" w:type="dxa"/>
                </w:tcPr>
                <w:p w14:paraId="60158963" w14:textId="77777777" w:rsidR="00C3510A" w:rsidRDefault="00C3510A" w:rsidP="00C3510A">
                  <w:r>
                    <w:t>Login dengan Authentikasi Firebase</w:t>
                  </w:r>
                </w:p>
              </w:tc>
              <w:tc>
                <w:tcPr>
                  <w:tcW w:w="1944" w:type="dxa"/>
                </w:tcPr>
                <w:p w14:paraId="35448B5C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21A30D95" w14:textId="77777777" w:rsidR="00C3510A" w:rsidRDefault="00C3510A" w:rsidP="00C3510A">
                  <w:r>
                    <w:t>Pass</w:t>
                  </w:r>
                </w:p>
              </w:tc>
            </w:tr>
            <w:tr w:rsidR="00C3510A" w14:paraId="041877F9" w14:textId="77777777" w:rsidTr="009F4AA7">
              <w:tc>
                <w:tcPr>
                  <w:tcW w:w="1930" w:type="dxa"/>
                </w:tcPr>
                <w:p w14:paraId="2A48C0A8" w14:textId="77777777" w:rsidR="00C3510A" w:rsidRDefault="00C3510A" w:rsidP="00C3510A">
                  <w:r>
                    <w:t>F2</w:t>
                  </w:r>
                </w:p>
              </w:tc>
              <w:tc>
                <w:tcPr>
                  <w:tcW w:w="1942" w:type="dxa"/>
                </w:tcPr>
                <w:p w14:paraId="4413C6F2" w14:textId="77777777" w:rsidR="00C3510A" w:rsidRDefault="00C3510A" w:rsidP="00C3510A">
                  <w:r>
                    <w:t>Register</w:t>
                  </w:r>
                </w:p>
              </w:tc>
              <w:tc>
                <w:tcPr>
                  <w:tcW w:w="2063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47"/>
                  </w:tblGrid>
                  <w:tr w:rsidR="00C3510A" w:rsidRPr="004D00B6" w14:paraId="0CD5BEDC" w14:textId="77777777" w:rsidTr="009F4AA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5C40A8E" w14:textId="77777777" w:rsidR="00C3510A" w:rsidRPr="004D00B6" w:rsidRDefault="00C3510A" w:rsidP="00C3510A">
                        <w:pPr>
                          <w:rPr>
                            <w:lang w:val="en-ID"/>
                          </w:rPr>
                        </w:pPr>
                        <w:r w:rsidRPr="004D00B6">
                          <w:rPr>
                            <w:lang w:val="en-ID"/>
                          </w:rPr>
                          <w:t>Autentikasi pengguna menggunakan Firebase.</w:t>
                        </w:r>
                      </w:p>
                    </w:tc>
                  </w:tr>
                </w:tbl>
                <w:p w14:paraId="7F07A628" w14:textId="77777777" w:rsidR="00C3510A" w:rsidRPr="004D00B6" w:rsidRDefault="00C3510A" w:rsidP="00C3510A">
                  <w:pPr>
                    <w:rPr>
                      <w:vanish/>
                      <w:lang w:val="en-ID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3510A" w:rsidRPr="004D00B6" w14:paraId="7CAF185B" w14:textId="77777777" w:rsidTr="009F4AA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7E3B20" w14:textId="77777777" w:rsidR="00C3510A" w:rsidRPr="004D00B6" w:rsidRDefault="00C3510A" w:rsidP="00C3510A">
                        <w:pPr>
                          <w:rPr>
                            <w:lang w:val="en-ID"/>
                          </w:rPr>
                        </w:pPr>
                      </w:p>
                    </w:tc>
                  </w:tr>
                </w:tbl>
                <w:p w14:paraId="6446642D" w14:textId="77777777" w:rsidR="00C3510A" w:rsidRDefault="00C3510A" w:rsidP="00C3510A"/>
              </w:tc>
              <w:tc>
                <w:tcPr>
                  <w:tcW w:w="1944" w:type="dxa"/>
                </w:tcPr>
                <w:p w14:paraId="7B7DFBC5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2B30A436" w14:textId="77777777" w:rsidR="00C3510A" w:rsidRDefault="00C3510A" w:rsidP="00C3510A">
                  <w:r>
                    <w:t>Pass</w:t>
                  </w:r>
                </w:p>
              </w:tc>
            </w:tr>
            <w:tr w:rsidR="00C3510A" w14:paraId="05D904DF" w14:textId="77777777" w:rsidTr="009F4AA7">
              <w:tc>
                <w:tcPr>
                  <w:tcW w:w="1930" w:type="dxa"/>
                </w:tcPr>
                <w:p w14:paraId="39BF4275" w14:textId="77777777" w:rsidR="00C3510A" w:rsidRDefault="00C3510A" w:rsidP="00C3510A">
                  <w:r>
                    <w:t>F3</w:t>
                  </w:r>
                </w:p>
              </w:tc>
              <w:tc>
                <w:tcPr>
                  <w:tcW w:w="1942" w:type="dxa"/>
                </w:tcPr>
                <w:p w14:paraId="7965426A" w14:textId="77777777" w:rsidR="00C3510A" w:rsidRDefault="00C3510A" w:rsidP="00C3510A">
                  <w:r>
                    <w:t>Update Urutan</w:t>
                  </w:r>
                </w:p>
              </w:tc>
              <w:tc>
                <w:tcPr>
                  <w:tcW w:w="2063" w:type="dxa"/>
                </w:tcPr>
                <w:p w14:paraId="3CB1DA63" w14:textId="77777777" w:rsidR="00C3510A" w:rsidRDefault="00C3510A" w:rsidP="00C3510A">
                  <w:r>
                    <w:t>Melakukan Update Urutan dengan user yang berbeda</w:t>
                  </w:r>
                </w:p>
              </w:tc>
              <w:tc>
                <w:tcPr>
                  <w:tcW w:w="1944" w:type="dxa"/>
                </w:tcPr>
                <w:p w14:paraId="0E13E7CD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2CB0632A" w14:textId="77777777" w:rsidR="00C3510A" w:rsidRDefault="00C3510A" w:rsidP="00C3510A">
                  <w:r>
                    <w:t>Pass</w:t>
                  </w:r>
                </w:p>
              </w:tc>
            </w:tr>
            <w:tr w:rsidR="00C3510A" w14:paraId="06A11B6A" w14:textId="77777777" w:rsidTr="009F4AA7">
              <w:tc>
                <w:tcPr>
                  <w:tcW w:w="1930" w:type="dxa"/>
                </w:tcPr>
                <w:p w14:paraId="719CA4D8" w14:textId="77777777" w:rsidR="00C3510A" w:rsidRDefault="00C3510A" w:rsidP="00C3510A">
                  <w:r>
                    <w:t>F4</w:t>
                  </w:r>
                </w:p>
              </w:tc>
              <w:tc>
                <w:tcPr>
                  <w:tcW w:w="1942" w:type="dxa"/>
                </w:tcPr>
                <w:p w14:paraId="216CD766" w14:textId="77777777" w:rsidR="00C3510A" w:rsidRDefault="00C3510A" w:rsidP="00C3510A">
                  <w:r>
                    <w:t>Tanda Tangan</w:t>
                  </w:r>
                </w:p>
              </w:tc>
              <w:tc>
                <w:tcPr>
                  <w:tcW w:w="2063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47"/>
                  </w:tblGrid>
                  <w:tr w:rsidR="00C3510A" w:rsidRPr="004D00B6" w14:paraId="21C06198" w14:textId="77777777" w:rsidTr="009F4AA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790314E" w14:textId="77777777" w:rsidR="00C3510A" w:rsidRPr="004D00B6" w:rsidRDefault="00C3510A" w:rsidP="00C3510A">
                        <w:pPr>
                          <w:rPr>
                            <w:lang w:val="en-ID"/>
                          </w:rPr>
                        </w:pPr>
                        <w:r w:rsidRPr="004D00B6">
                          <w:rPr>
                            <w:lang w:val="en-ID"/>
                          </w:rPr>
                          <w:t>Pengguna memberikan tanda tangan di dokumen.</w:t>
                        </w:r>
                      </w:p>
                    </w:tc>
                  </w:tr>
                </w:tbl>
                <w:p w14:paraId="6C6CB90A" w14:textId="77777777" w:rsidR="00C3510A" w:rsidRPr="004D00B6" w:rsidRDefault="00C3510A" w:rsidP="00C3510A">
                  <w:pPr>
                    <w:rPr>
                      <w:vanish/>
                      <w:lang w:val="en-ID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3510A" w:rsidRPr="004D00B6" w14:paraId="0390A3AB" w14:textId="77777777" w:rsidTr="009F4AA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203B703" w14:textId="77777777" w:rsidR="00C3510A" w:rsidRPr="004D00B6" w:rsidRDefault="00C3510A" w:rsidP="00C3510A">
                        <w:pPr>
                          <w:rPr>
                            <w:lang w:val="en-ID"/>
                          </w:rPr>
                        </w:pPr>
                      </w:p>
                    </w:tc>
                  </w:tr>
                </w:tbl>
                <w:p w14:paraId="5EE385BA" w14:textId="77777777" w:rsidR="00C3510A" w:rsidRDefault="00C3510A" w:rsidP="00C3510A"/>
              </w:tc>
              <w:tc>
                <w:tcPr>
                  <w:tcW w:w="1944" w:type="dxa"/>
                </w:tcPr>
                <w:p w14:paraId="598E09A9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3915711C" w14:textId="77777777" w:rsidR="00C3510A" w:rsidRDefault="00C3510A" w:rsidP="00C3510A">
                  <w:r>
                    <w:t>Pass</w:t>
                  </w:r>
                </w:p>
              </w:tc>
            </w:tr>
            <w:tr w:rsidR="00C3510A" w14:paraId="6C9D8871" w14:textId="77777777" w:rsidTr="009F4AA7">
              <w:tc>
                <w:tcPr>
                  <w:tcW w:w="1930" w:type="dxa"/>
                </w:tcPr>
                <w:p w14:paraId="6DA5559F" w14:textId="77777777" w:rsidR="00C3510A" w:rsidRDefault="00C3510A" w:rsidP="00C3510A">
                  <w:r>
                    <w:t>F5</w:t>
                  </w:r>
                </w:p>
              </w:tc>
              <w:tc>
                <w:tcPr>
                  <w:tcW w:w="1942" w:type="dxa"/>
                </w:tcPr>
                <w:p w14:paraId="7AD2A3BA" w14:textId="77777777" w:rsidR="00C3510A" w:rsidRDefault="00C3510A" w:rsidP="00C3510A">
                  <w:r>
                    <w:t>Melihat Dokumen Final</w:t>
                  </w:r>
                </w:p>
              </w:tc>
              <w:tc>
                <w:tcPr>
                  <w:tcW w:w="2063" w:type="dxa"/>
                </w:tcPr>
                <w:p w14:paraId="7DE01738" w14:textId="77777777" w:rsidR="00C3510A" w:rsidRDefault="00C3510A" w:rsidP="00C3510A">
                  <w:r w:rsidRPr="004D00B6">
                    <w:t xml:space="preserve">Dokumen final </w:t>
                  </w:r>
                  <w:r>
                    <w:t>dilihat</w:t>
                  </w:r>
                  <w:r w:rsidRPr="004D00B6">
                    <w:t xml:space="preserve"> dalam format PDF.</w:t>
                  </w:r>
                </w:p>
              </w:tc>
              <w:tc>
                <w:tcPr>
                  <w:tcW w:w="1944" w:type="dxa"/>
                </w:tcPr>
                <w:p w14:paraId="18E7BAE7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0CF9F7A1" w14:textId="77777777" w:rsidR="00C3510A" w:rsidRDefault="00C3510A" w:rsidP="00C3510A">
                  <w:r>
                    <w:t>Pass with notice:Terkadang TTD tidak terender sehingga menghasilkan halaman blank putih</w:t>
                  </w:r>
                </w:p>
              </w:tc>
            </w:tr>
          </w:tbl>
          <w:p w14:paraId="0BF39F41" w14:textId="6241238B" w:rsidR="004D00B6" w:rsidRPr="003A798E" w:rsidRDefault="004D00B6" w:rsidP="004D00B6"/>
        </w:tc>
        <w:tc>
          <w:tcPr>
            <w:tcW w:w="421" w:type="dxa"/>
            <w:shd w:val="clear" w:color="auto" w:fill="EDF0F4" w:themeFill="accent3"/>
          </w:tcPr>
          <w:p w14:paraId="1C31281A" w14:textId="77777777" w:rsidR="004D00B6" w:rsidRPr="003A798E" w:rsidRDefault="004D00B6" w:rsidP="009F4AA7"/>
        </w:tc>
      </w:tr>
    </w:tbl>
    <w:p w14:paraId="599D047B" w14:textId="77777777" w:rsidR="004D00B6" w:rsidRDefault="004D00B6"/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2064B3" w:rsidRPr="00D26C99" w14:paraId="5FAE8CD2" w14:textId="77777777" w:rsidTr="00C92BFB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70A1A0D7" w14:textId="77777777" w:rsidR="002064B3" w:rsidRPr="00A059BA" w:rsidRDefault="002064B3" w:rsidP="00C92BFB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03A44B33" w14:textId="77777777" w:rsidR="002064B3" w:rsidRPr="00A059BA" w:rsidRDefault="002064B3" w:rsidP="00C92BFB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50E5A28B" w14:textId="77777777" w:rsidR="002064B3" w:rsidRPr="00A059BA" w:rsidRDefault="002064B3" w:rsidP="00C92BFB">
            <w:pPr>
              <w:rPr>
                <w:lang w:val="fr-FR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14997F1F" w14:textId="77777777" w:rsidR="002064B3" w:rsidRPr="00A059BA" w:rsidRDefault="002064B3" w:rsidP="00C92BFB">
            <w:pPr>
              <w:rPr>
                <w:lang w:val="fr-FR"/>
              </w:rPr>
            </w:pPr>
          </w:p>
        </w:tc>
      </w:tr>
      <w:tr w:rsidR="002064B3" w:rsidRPr="003A798E" w14:paraId="70FAF2A5" w14:textId="77777777" w:rsidTr="00C92BFB">
        <w:trPr>
          <w:trHeight w:val="4599"/>
        </w:trPr>
        <w:tc>
          <w:tcPr>
            <w:tcW w:w="421" w:type="dxa"/>
            <w:shd w:val="clear" w:color="auto" w:fill="EDF0F4" w:themeFill="accent3"/>
          </w:tcPr>
          <w:p w14:paraId="465D35D8" w14:textId="77777777" w:rsidR="002064B3" w:rsidRPr="00A059BA" w:rsidRDefault="002064B3" w:rsidP="00C92BFB">
            <w:pPr>
              <w:rPr>
                <w:lang w:val="fr-FR"/>
              </w:rPr>
            </w:pPr>
          </w:p>
        </w:tc>
        <w:tc>
          <w:tcPr>
            <w:tcW w:w="9824" w:type="dxa"/>
            <w:gridSpan w:val="2"/>
            <w:shd w:val="clear" w:color="auto" w:fill="EDF0F4" w:themeFill="accent3"/>
          </w:tcPr>
          <w:p w14:paraId="00E78C58" w14:textId="165B41BE" w:rsidR="002064B3" w:rsidRPr="003A798E" w:rsidRDefault="002064B3" w:rsidP="00C92BFB">
            <w:pPr>
              <w:pStyle w:val="Heading3"/>
            </w:pPr>
            <w:r>
              <w:t>Struktur Folder</w:t>
            </w:r>
          </w:p>
          <w:p w14:paraId="4DFFBC86" w14:textId="77777777" w:rsidR="002064B3" w:rsidRPr="003A798E" w:rsidRDefault="002064B3" w:rsidP="00C92BFB"/>
          <w:p w14:paraId="274CF11D" w14:textId="4BC3114E" w:rsidR="002064B3" w:rsidRPr="003A798E" w:rsidRDefault="002064B3" w:rsidP="00C92BFB">
            <w:r w:rsidRPr="002064B3">
              <w:rPr>
                <w:b/>
                <w:bCs/>
              </w:rPr>
              <w:drawing>
                <wp:inline distT="0" distB="0" distL="0" distR="0" wp14:anchorId="157BC7E3" wp14:editId="48B00E2E">
                  <wp:extent cx="3734321" cy="6554115"/>
                  <wp:effectExtent l="0" t="0" r="0" b="0"/>
                  <wp:docPr id="186062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6262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655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  <w:shd w:val="clear" w:color="auto" w:fill="EDF0F4" w:themeFill="accent3"/>
          </w:tcPr>
          <w:p w14:paraId="4DCA9D22" w14:textId="77777777" w:rsidR="002064B3" w:rsidRPr="003A798E" w:rsidRDefault="002064B3" w:rsidP="00C92BFB"/>
        </w:tc>
      </w:tr>
      <w:tr w:rsidR="002064B3" w:rsidRPr="003A798E" w14:paraId="5C7D54B2" w14:textId="77777777" w:rsidTr="00C92BFB">
        <w:trPr>
          <w:trHeight w:val="8730"/>
        </w:trPr>
        <w:tc>
          <w:tcPr>
            <w:tcW w:w="421" w:type="dxa"/>
            <w:shd w:val="clear" w:color="auto" w:fill="EDF0F4" w:themeFill="accent3"/>
          </w:tcPr>
          <w:p w14:paraId="663BA737" w14:textId="77777777" w:rsidR="002064B3" w:rsidRPr="003A798E" w:rsidRDefault="002064B3" w:rsidP="00C92BFB"/>
        </w:tc>
        <w:tc>
          <w:tcPr>
            <w:tcW w:w="9824" w:type="dxa"/>
            <w:gridSpan w:val="2"/>
            <w:shd w:val="clear" w:color="auto" w:fill="EDF0F4" w:themeFill="accent3"/>
          </w:tcPr>
          <w:p w14:paraId="1B7AD580" w14:textId="77777777" w:rsidR="002064B3" w:rsidRPr="002064B3" w:rsidRDefault="002064B3" w:rsidP="002064B3">
            <w:pPr>
              <w:rPr>
                <w:b/>
                <w:bCs/>
                <w:lang w:val="en-ID"/>
              </w:rPr>
            </w:pPr>
            <w:r w:rsidRPr="002064B3">
              <w:rPr>
                <w:b/>
                <w:bCs/>
                <w:lang w:val="en-ID"/>
              </w:rPr>
              <w:t>1. component</w:t>
            </w:r>
          </w:p>
          <w:p w14:paraId="525D5868" w14:textId="31182212" w:rsidR="002064B3" w:rsidRPr="002064B3" w:rsidRDefault="002064B3" w:rsidP="002064B3">
            <w:pPr>
              <w:rPr>
                <w:lang w:val="en-ID"/>
              </w:rPr>
            </w:pPr>
            <w:r w:rsidRPr="002064B3">
              <w:rPr>
                <w:lang w:val="en-ID"/>
              </w:rPr>
              <w:t xml:space="preserve">Folder ini berisi komponen-komponen </w:t>
            </w:r>
            <w:r w:rsidR="00415300">
              <w:rPr>
                <w:lang w:val="en-ID"/>
              </w:rPr>
              <w:t xml:space="preserve">global </w:t>
            </w:r>
            <w:r w:rsidRPr="002064B3">
              <w:rPr>
                <w:lang w:val="en-ID"/>
              </w:rPr>
              <w:t xml:space="preserve">reusable dalam aplikasi. </w:t>
            </w:r>
          </w:p>
          <w:p w14:paraId="62155D81" w14:textId="77777777" w:rsidR="002064B3" w:rsidRPr="002064B3" w:rsidRDefault="002064B3" w:rsidP="002064B3">
            <w:pPr>
              <w:numPr>
                <w:ilvl w:val="0"/>
                <w:numId w:val="6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alertDialog.dart</w:t>
            </w:r>
            <w:r w:rsidRPr="002064B3">
              <w:rPr>
                <w:lang w:val="en-ID"/>
              </w:rPr>
              <w:t>: Komponen untuk dialog peringatan.</w:t>
            </w:r>
          </w:p>
          <w:p w14:paraId="68B101E4" w14:textId="77777777" w:rsidR="002064B3" w:rsidRPr="002064B3" w:rsidRDefault="002064B3" w:rsidP="002064B3">
            <w:pPr>
              <w:numPr>
                <w:ilvl w:val="0"/>
                <w:numId w:val="6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button.dart</w:t>
            </w:r>
            <w:r w:rsidRPr="002064B3">
              <w:rPr>
                <w:lang w:val="en-ID"/>
              </w:rPr>
              <w:t>: Komponen tombol yang kemungkinan memiliki desain atau fungsi khusus.</w:t>
            </w:r>
          </w:p>
          <w:p w14:paraId="69A27479" w14:textId="77777777" w:rsidR="002064B3" w:rsidRPr="002064B3" w:rsidRDefault="002064B3" w:rsidP="002064B3">
            <w:pPr>
              <w:numPr>
                <w:ilvl w:val="0"/>
                <w:numId w:val="6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circularProgressDashboard.dart</w:t>
            </w:r>
            <w:r w:rsidRPr="002064B3">
              <w:rPr>
                <w:lang w:val="en-ID"/>
              </w:rPr>
              <w:t>: Komponen untuk menampilkan indikator progres melingkar, kemungkinan digunakan di halaman dashboard.</w:t>
            </w:r>
          </w:p>
          <w:p w14:paraId="185B2E56" w14:textId="77777777" w:rsidR="002064B3" w:rsidRPr="002064B3" w:rsidRDefault="002064B3" w:rsidP="002064B3">
            <w:pPr>
              <w:numPr>
                <w:ilvl w:val="0"/>
                <w:numId w:val="6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glassmorphismContainer.dart</w:t>
            </w:r>
            <w:r w:rsidRPr="002064B3">
              <w:rPr>
                <w:lang w:val="en-ID"/>
              </w:rPr>
              <w:t xml:space="preserve">: Container dengan gaya </w:t>
            </w:r>
            <w:r w:rsidRPr="002064B3">
              <w:rPr>
                <w:b/>
                <w:bCs/>
                <w:lang w:val="en-ID"/>
              </w:rPr>
              <w:t>glassmorphism</w:t>
            </w:r>
            <w:r w:rsidRPr="002064B3">
              <w:rPr>
                <w:lang w:val="en-ID"/>
              </w:rPr>
              <w:t>.</w:t>
            </w:r>
          </w:p>
          <w:p w14:paraId="7D0D4DB0" w14:textId="77777777" w:rsidR="002064B3" w:rsidRPr="002064B3" w:rsidRDefault="002064B3" w:rsidP="002064B3">
            <w:pPr>
              <w:numPr>
                <w:ilvl w:val="0"/>
                <w:numId w:val="6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PDF_Viewer.dart</w:t>
            </w:r>
            <w:r w:rsidRPr="002064B3">
              <w:rPr>
                <w:lang w:val="en-ID"/>
              </w:rPr>
              <w:t>: Komponen untuk menampilkan dokumen PDF.</w:t>
            </w:r>
          </w:p>
          <w:p w14:paraId="026A5ED7" w14:textId="77777777" w:rsidR="002064B3" w:rsidRPr="002064B3" w:rsidRDefault="002064B3" w:rsidP="002064B3">
            <w:pPr>
              <w:numPr>
                <w:ilvl w:val="0"/>
                <w:numId w:val="6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signingModal.dart</w:t>
            </w:r>
            <w:r w:rsidRPr="002064B3">
              <w:rPr>
                <w:lang w:val="en-ID"/>
              </w:rPr>
              <w:t>: Modal untuk fitur tanda tangan.</w:t>
            </w:r>
          </w:p>
          <w:p w14:paraId="45C501FF" w14:textId="77777777" w:rsidR="002064B3" w:rsidRPr="002064B3" w:rsidRDefault="002064B3" w:rsidP="002064B3">
            <w:pPr>
              <w:numPr>
                <w:ilvl w:val="0"/>
                <w:numId w:val="6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textfield.dart</w:t>
            </w:r>
            <w:r w:rsidRPr="002064B3">
              <w:rPr>
                <w:lang w:val="en-ID"/>
              </w:rPr>
              <w:t>: Komponen untuk input teks.</w:t>
            </w:r>
          </w:p>
          <w:p w14:paraId="31EA6DB4" w14:textId="77777777" w:rsidR="002064B3" w:rsidRPr="002064B3" w:rsidRDefault="002064B3" w:rsidP="002064B3">
            <w:pPr>
              <w:rPr>
                <w:b/>
                <w:bCs/>
                <w:lang w:val="en-ID"/>
              </w:rPr>
            </w:pPr>
            <w:r w:rsidRPr="002064B3">
              <w:rPr>
                <w:b/>
                <w:bCs/>
                <w:lang w:val="en-ID"/>
              </w:rPr>
              <w:t>2. model</w:t>
            </w:r>
          </w:p>
          <w:p w14:paraId="097F699C" w14:textId="4AF8CBEA" w:rsidR="002064B3" w:rsidRPr="002064B3" w:rsidRDefault="002064B3" w:rsidP="002064B3">
            <w:pPr>
              <w:rPr>
                <w:lang w:val="en-ID"/>
              </w:rPr>
            </w:pPr>
            <w:r w:rsidRPr="002064B3">
              <w:rPr>
                <w:lang w:val="en-ID"/>
              </w:rPr>
              <w:t>Folder ini berisi kelas-kelas model data</w:t>
            </w:r>
          </w:p>
          <w:p w14:paraId="780349A1" w14:textId="45B3A666" w:rsidR="002064B3" w:rsidRPr="002064B3" w:rsidRDefault="002064B3" w:rsidP="002064B3">
            <w:pPr>
              <w:numPr>
                <w:ilvl w:val="0"/>
                <w:numId w:val="7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document.dart</w:t>
            </w:r>
            <w:r w:rsidRPr="002064B3">
              <w:rPr>
                <w:lang w:val="en-ID"/>
              </w:rPr>
              <w:t>: model untuk dokumen.</w:t>
            </w:r>
          </w:p>
          <w:p w14:paraId="312C9C07" w14:textId="18038175" w:rsidR="002064B3" w:rsidRPr="002064B3" w:rsidRDefault="002064B3" w:rsidP="002064B3">
            <w:pPr>
              <w:numPr>
                <w:ilvl w:val="0"/>
                <w:numId w:val="7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user.dart</w:t>
            </w:r>
            <w:r w:rsidRPr="002064B3">
              <w:rPr>
                <w:lang w:val="en-ID"/>
              </w:rPr>
              <w:t>: model untuk pengguna.</w:t>
            </w:r>
          </w:p>
          <w:p w14:paraId="176A79CF" w14:textId="77777777" w:rsidR="002064B3" w:rsidRPr="002064B3" w:rsidRDefault="002064B3" w:rsidP="002064B3">
            <w:pPr>
              <w:rPr>
                <w:b/>
                <w:bCs/>
                <w:lang w:val="en-ID"/>
              </w:rPr>
            </w:pPr>
            <w:r w:rsidRPr="002064B3">
              <w:rPr>
                <w:b/>
                <w:bCs/>
                <w:lang w:val="en-ID"/>
              </w:rPr>
              <w:t>3. service</w:t>
            </w:r>
          </w:p>
          <w:p w14:paraId="6ACFB5B1" w14:textId="77777777" w:rsidR="002064B3" w:rsidRPr="002064B3" w:rsidRDefault="002064B3" w:rsidP="002064B3">
            <w:pPr>
              <w:rPr>
                <w:lang w:val="en-ID"/>
              </w:rPr>
            </w:pPr>
            <w:r w:rsidRPr="002064B3">
              <w:rPr>
                <w:lang w:val="en-ID"/>
              </w:rPr>
              <w:t>Folder ini berisi logika untuk mengakses data dan layanan lainnya:</w:t>
            </w:r>
          </w:p>
          <w:p w14:paraId="3D7A29AF" w14:textId="77777777" w:rsidR="002064B3" w:rsidRPr="002064B3" w:rsidRDefault="002064B3" w:rsidP="002064B3">
            <w:pPr>
              <w:numPr>
                <w:ilvl w:val="0"/>
                <w:numId w:val="8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auth</w:t>
            </w:r>
            <w:r w:rsidRPr="002064B3">
              <w:rPr>
                <w:lang w:val="en-ID"/>
              </w:rPr>
              <w:t>: Sub-folder untuk layanan otentikasi:</w:t>
            </w:r>
          </w:p>
          <w:p w14:paraId="129DE516" w14:textId="77777777" w:rsidR="002064B3" w:rsidRPr="002064B3" w:rsidRDefault="002064B3" w:rsidP="002064B3">
            <w:pPr>
              <w:numPr>
                <w:ilvl w:val="1"/>
                <w:numId w:val="8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documentService.dart</w:t>
            </w:r>
            <w:r w:rsidRPr="002064B3">
              <w:rPr>
                <w:lang w:val="en-ID"/>
              </w:rPr>
              <w:t>: Layanan terkait dokumen.</w:t>
            </w:r>
          </w:p>
          <w:p w14:paraId="4E6A2D8C" w14:textId="77777777" w:rsidR="002064B3" w:rsidRPr="002064B3" w:rsidRDefault="002064B3" w:rsidP="002064B3">
            <w:pPr>
              <w:numPr>
                <w:ilvl w:val="1"/>
                <w:numId w:val="8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homeService.dart</w:t>
            </w:r>
            <w:r w:rsidRPr="002064B3">
              <w:rPr>
                <w:lang w:val="en-ID"/>
              </w:rPr>
              <w:t>: Layanan untuk fitur di halaman utama.</w:t>
            </w:r>
          </w:p>
          <w:p w14:paraId="5A62224F" w14:textId="77777777" w:rsidR="002064B3" w:rsidRPr="002064B3" w:rsidRDefault="002064B3" w:rsidP="002064B3">
            <w:pPr>
              <w:numPr>
                <w:ilvl w:val="1"/>
                <w:numId w:val="8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loginService.dart</w:t>
            </w:r>
            <w:r w:rsidRPr="002064B3">
              <w:rPr>
                <w:lang w:val="en-ID"/>
              </w:rPr>
              <w:t>: Layanan untuk otentikasi login.</w:t>
            </w:r>
          </w:p>
          <w:p w14:paraId="01CB115C" w14:textId="77777777" w:rsidR="002064B3" w:rsidRPr="002064B3" w:rsidRDefault="002064B3" w:rsidP="002064B3">
            <w:pPr>
              <w:numPr>
                <w:ilvl w:val="1"/>
                <w:numId w:val="8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registerService.dart</w:t>
            </w:r>
            <w:r w:rsidRPr="002064B3">
              <w:rPr>
                <w:lang w:val="en-ID"/>
              </w:rPr>
              <w:t>: Layanan untuk pendaftaran pengguna.</w:t>
            </w:r>
          </w:p>
          <w:p w14:paraId="6665B609" w14:textId="77777777" w:rsidR="002064B3" w:rsidRPr="002064B3" w:rsidRDefault="002064B3" w:rsidP="002064B3">
            <w:pPr>
              <w:numPr>
                <w:ilvl w:val="0"/>
                <w:numId w:val="8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firebase</w:t>
            </w:r>
            <w:r w:rsidRPr="002064B3">
              <w:rPr>
                <w:lang w:val="en-ID"/>
              </w:rPr>
              <w:t>: Sub-folder untuk konfigurasi Firebase:</w:t>
            </w:r>
          </w:p>
          <w:p w14:paraId="67055947" w14:textId="77777777" w:rsidR="002064B3" w:rsidRPr="002064B3" w:rsidRDefault="002064B3" w:rsidP="002064B3">
            <w:pPr>
              <w:numPr>
                <w:ilvl w:val="1"/>
                <w:numId w:val="8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firebase_options.dart</w:t>
            </w:r>
            <w:r w:rsidRPr="002064B3">
              <w:rPr>
                <w:lang w:val="en-ID"/>
              </w:rPr>
              <w:t>: File konfigurasi Firebase.</w:t>
            </w:r>
          </w:p>
          <w:p w14:paraId="533ED9C0" w14:textId="77777777" w:rsidR="002064B3" w:rsidRPr="002064B3" w:rsidRDefault="002064B3" w:rsidP="002064B3">
            <w:pPr>
              <w:rPr>
                <w:b/>
                <w:bCs/>
                <w:lang w:val="en-ID"/>
              </w:rPr>
            </w:pPr>
            <w:r w:rsidRPr="002064B3">
              <w:rPr>
                <w:b/>
                <w:bCs/>
                <w:lang w:val="en-ID"/>
              </w:rPr>
              <w:t>4. view</w:t>
            </w:r>
          </w:p>
          <w:p w14:paraId="2D34763D" w14:textId="77777777" w:rsidR="002064B3" w:rsidRPr="002064B3" w:rsidRDefault="002064B3" w:rsidP="002064B3">
            <w:pPr>
              <w:rPr>
                <w:lang w:val="en-ID"/>
              </w:rPr>
            </w:pPr>
            <w:r w:rsidRPr="002064B3">
              <w:rPr>
                <w:lang w:val="en-ID"/>
              </w:rPr>
              <w:t>Folder ini berisi tampilan (UI) dari aplikasi yang dibagi berdasarkan modul:</w:t>
            </w:r>
          </w:p>
          <w:p w14:paraId="50A8D3AE" w14:textId="77777777" w:rsidR="002064B3" w:rsidRPr="002064B3" w:rsidRDefault="002064B3" w:rsidP="002064B3">
            <w:pPr>
              <w:numPr>
                <w:ilvl w:val="0"/>
                <w:numId w:val="9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auth</w:t>
            </w:r>
            <w:r w:rsidRPr="002064B3">
              <w:rPr>
                <w:lang w:val="en-ID"/>
              </w:rPr>
              <w:t>: Sub-folder untuk tampilan otentikasi:</w:t>
            </w:r>
          </w:p>
          <w:p w14:paraId="77CDAC06" w14:textId="77777777" w:rsidR="002064B3" w:rsidRPr="002064B3" w:rsidRDefault="002064B3" w:rsidP="002064B3">
            <w:pPr>
              <w:numPr>
                <w:ilvl w:val="1"/>
                <w:numId w:val="9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login.dart</w:t>
            </w:r>
            <w:r w:rsidRPr="002064B3">
              <w:rPr>
                <w:lang w:val="en-ID"/>
              </w:rPr>
              <w:t>: Tampilan halaman login.</w:t>
            </w:r>
          </w:p>
          <w:p w14:paraId="284D5F03" w14:textId="77777777" w:rsidR="002064B3" w:rsidRPr="002064B3" w:rsidRDefault="002064B3" w:rsidP="002064B3">
            <w:pPr>
              <w:numPr>
                <w:ilvl w:val="1"/>
                <w:numId w:val="9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register.dart</w:t>
            </w:r>
            <w:r w:rsidRPr="002064B3">
              <w:rPr>
                <w:lang w:val="en-ID"/>
              </w:rPr>
              <w:t>: Tampilan halaman pendaftaran.</w:t>
            </w:r>
          </w:p>
          <w:p w14:paraId="3B42C13E" w14:textId="77777777" w:rsidR="002064B3" w:rsidRPr="002064B3" w:rsidRDefault="002064B3" w:rsidP="002064B3">
            <w:pPr>
              <w:numPr>
                <w:ilvl w:val="1"/>
                <w:numId w:val="9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splashScreen.dart</w:t>
            </w:r>
            <w:r w:rsidRPr="002064B3">
              <w:rPr>
                <w:lang w:val="en-ID"/>
              </w:rPr>
              <w:t>: Tampilan halaman awal (splash screen).</w:t>
            </w:r>
          </w:p>
          <w:p w14:paraId="0AFC487C" w14:textId="77777777" w:rsidR="002064B3" w:rsidRPr="002064B3" w:rsidRDefault="002064B3" w:rsidP="002064B3">
            <w:pPr>
              <w:numPr>
                <w:ilvl w:val="0"/>
                <w:numId w:val="9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dashboard</w:t>
            </w:r>
            <w:r w:rsidRPr="002064B3">
              <w:rPr>
                <w:lang w:val="en-ID"/>
              </w:rPr>
              <w:t>: Sub-folder untuk tampilan dashboard:</w:t>
            </w:r>
          </w:p>
          <w:p w14:paraId="0B75722D" w14:textId="77777777" w:rsidR="002064B3" w:rsidRPr="002064B3" w:rsidRDefault="002064B3" w:rsidP="002064B3">
            <w:pPr>
              <w:numPr>
                <w:ilvl w:val="1"/>
                <w:numId w:val="9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dashboard.dart</w:t>
            </w:r>
            <w:r w:rsidRPr="002064B3">
              <w:rPr>
                <w:lang w:val="en-ID"/>
              </w:rPr>
              <w:t>: Tampilan utama dashboard.</w:t>
            </w:r>
          </w:p>
          <w:p w14:paraId="33A9D382" w14:textId="77777777" w:rsidR="002064B3" w:rsidRPr="002064B3" w:rsidRDefault="002064B3" w:rsidP="002064B3">
            <w:pPr>
              <w:numPr>
                <w:ilvl w:val="1"/>
                <w:numId w:val="9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document.dart</w:t>
            </w:r>
            <w:r w:rsidRPr="002064B3">
              <w:rPr>
                <w:lang w:val="en-ID"/>
              </w:rPr>
              <w:t>: Tampilan untuk fitur dokumen.</w:t>
            </w:r>
          </w:p>
          <w:p w14:paraId="1523EDAF" w14:textId="77777777" w:rsidR="002064B3" w:rsidRPr="002064B3" w:rsidRDefault="002064B3" w:rsidP="002064B3">
            <w:pPr>
              <w:numPr>
                <w:ilvl w:val="1"/>
                <w:numId w:val="9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home.dart</w:t>
            </w:r>
            <w:r w:rsidRPr="002064B3">
              <w:rPr>
                <w:lang w:val="en-ID"/>
              </w:rPr>
              <w:t>: Tampilan halaman utama.</w:t>
            </w:r>
          </w:p>
          <w:p w14:paraId="1E6202AE" w14:textId="77777777" w:rsidR="002064B3" w:rsidRPr="002064B3" w:rsidRDefault="002064B3" w:rsidP="002064B3">
            <w:pPr>
              <w:numPr>
                <w:ilvl w:val="1"/>
                <w:numId w:val="9"/>
              </w:numPr>
              <w:rPr>
                <w:lang w:val="en-ID"/>
              </w:rPr>
            </w:pPr>
            <w:r w:rsidRPr="002064B3">
              <w:rPr>
                <w:b/>
                <w:bCs/>
                <w:lang w:val="en-ID"/>
              </w:rPr>
              <w:t>tagging.dart</w:t>
            </w:r>
            <w:r w:rsidRPr="002064B3">
              <w:rPr>
                <w:lang w:val="en-ID"/>
              </w:rPr>
              <w:t>: Tampilan fitur tagging (penandaan)</w:t>
            </w:r>
          </w:p>
          <w:p w14:paraId="5C4F0636" w14:textId="77777777" w:rsidR="002064B3" w:rsidRPr="003A798E" w:rsidRDefault="002064B3" w:rsidP="00C92BFB"/>
        </w:tc>
        <w:tc>
          <w:tcPr>
            <w:tcW w:w="421" w:type="dxa"/>
            <w:shd w:val="clear" w:color="auto" w:fill="EDF0F4" w:themeFill="accent3"/>
          </w:tcPr>
          <w:p w14:paraId="5EAE36E8" w14:textId="77777777" w:rsidR="002064B3" w:rsidRPr="003A798E" w:rsidRDefault="002064B3" w:rsidP="00C92BFB"/>
        </w:tc>
      </w:tr>
    </w:tbl>
    <w:p w14:paraId="013F3359" w14:textId="77777777" w:rsidR="002064B3" w:rsidRPr="003A798E" w:rsidRDefault="002064B3"/>
    <w:sectPr w:rsidR="002064B3" w:rsidRPr="003A798E" w:rsidSect="00286C35"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9F0BC" w14:textId="77777777" w:rsidR="00AE2AD7" w:rsidRDefault="00AE2AD7" w:rsidP="001205A1">
      <w:r>
        <w:separator/>
      </w:r>
    </w:p>
  </w:endnote>
  <w:endnote w:type="continuationSeparator" w:id="0">
    <w:p w14:paraId="13C5AB7E" w14:textId="77777777" w:rsidR="00AE2AD7" w:rsidRDefault="00AE2AD7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E25A1C" w14:textId="77777777" w:rsidR="00AE2AD7" w:rsidRDefault="00AE2AD7" w:rsidP="001205A1">
      <w:r>
        <w:separator/>
      </w:r>
    </w:p>
  </w:footnote>
  <w:footnote w:type="continuationSeparator" w:id="0">
    <w:p w14:paraId="1CB8392D" w14:textId="77777777" w:rsidR="00AE2AD7" w:rsidRDefault="00AE2AD7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64592"/>
    <w:multiLevelType w:val="multilevel"/>
    <w:tmpl w:val="61986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EC4F5D"/>
    <w:multiLevelType w:val="multilevel"/>
    <w:tmpl w:val="B2E20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534E8E"/>
    <w:multiLevelType w:val="multilevel"/>
    <w:tmpl w:val="C090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2A098F"/>
    <w:multiLevelType w:val="multilevel"/>
    <w:tmpl w:val="D218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E04B54"/>
    <w:multiLevelType w:val="hybridMultilevel"/>
    <w:tmpl w:val="E01AC8C8"/>
    <w:lvl w:ilvl="0" w:tplc="4DF2ABF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618B0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AA3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6A5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8E8D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CB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25C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D06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A7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A67F36"/>
    <w:multiLevelType w:val="multilevel"/>
    <w:tmpl w:val="056AF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F436FF"/>
    <w:multiLevelType w:val="multilevel"/>
    <w:tmpl w:val="226C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B57DA4"/>
    <w:multiLevelType w:val="multilevel"/>
    <w:tmpl w:val="61986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B8BC5D"/>
    <w:multiLevelType w:val="hybridMultilevel"/>
    <w:tmpl w:val="DF265CA6"/>
    <w:lvl w:ilvl="0" w:tplc="B3622F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2E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5000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B4A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256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48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06F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075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C64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999315">
    <w:abstractNumId w:val="8"/>
  </w:num>
  <w:num w:numId="2" w16cid:durableId="140509797">
    <w:abstractNumId w:val="4"/>
  </w:num>
  <w:num w:numId="3" w16cid:durableId="154535894">
    <w:abstractNumId w:val="0"/>
  </w:num>
  <w:num w:numId="4" w16cid:durableId="685449804">
    <w:abstractNumId w:val="6"/>
  </w:num>
  <w:num w:numId="5" w16cid:durableId="1192694648">
    <w:abstractNumId w:val="7"/>
  </w:num>
  <w:num w:numId="6" w16cid:durableId="745805890">
    <w:abstractNumId w:val="3"/>
  </w:num>
  <w:num w:numId="7" w16cid:durableId="1026448247">
    <w:abstractNumId w:val="5"/>
  </w:num>
  <w:num w:numId="8" w16cid:durableId="1306203361">
    <w:abstractNumId w:val="1"/>
  </w:num>
  <w:num w:numId="9" w16cid:durableId="2621496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769"/>
    <w:rsid w:val="000A2A69"/>
    <w:rsid w:val="000C1994"/>
    <w:rsid w:val="000C4ED1"/>
    <w:rsid w:val="000D1539"/>
    <w:rsid w:val="001138E8"/>
    <w:rsid w:val="001205A1"/>
    <w:rsid w:val="00142538"/>
    <w:rsid w:val="00154224"/>
    <w:rsid w:val="002064B3"/>
    <w:rsid w:val="00286C35"/>
    <w:rsid w:val="002877E8"/>
    <w:rsid w:val="002E7C4E"/>
    <w:rsid w:val="0031055C"/>
    <w:rsid w:val="0032659B"/>
    <w:rsid w:val="00345102"/>
    <w:rsid w:val="00371EE1"/>
    <w:rsid w:val="003767CC"/>
    <w:rsid w:val="0039287F"/>
    <w:rsid w:val="003A798E"/>
    <w:rsid w:val="003B6CE7"/>
    <w:rsid w:val="003E02DA"/>
    <w:rsid w:val="00415300"/>
    <w:rsid w:val="00425A99"/>
    <w:rsid w:val="0046403D"/>
    <w:rsid w:val="004D00B6"/>
    <w:rsid w:val="00517B1F"/>
    <w:rsid w:val="005E6B25"/>
    <w:rsid w:val="005F4F46"/>
    <w:rsid w:val="00637665"/>
    <w:rsid w:val="0064439E"/>
    <w:rsid w:val="006C60E6"/>
    <w:rsid w:val="006F508F"/>
    <w:rsid w:val="00713E3A"/>
    <w:rsid w:val="00737CFD"/>
    <w:rsid w:val="007B0740"/>
    <w:rsid w:val="007C1BAB"/>
    <w:rsid w:val="008648F6"/>
    <w:rsid w:val="008E7769"/>
    <w:rsid w:val="00932CFD"/>
    <w:rsid w:val="00957EA6"/>
    <w:rsid w:val="00967C35"/>
    <w:rsid w:val="00984DC6"/>
    <w:rsid w:val="009B6A8C"/>
    <w:rsid w:val="009C6907"/>
    <w:rsid w:val="009D4F4C"/>
    <w:rsid w:val="00A059BA"/>
    <w:rsid w:val="00A15CF7"/>
    <w:rsid w:val="00A24793"/>
    <w:rsid w:val="00A80B37"/>
    <w:rsid w:val="00A81248"/>
    <w:rsid w:val="00A95A60"/>
    <w:rsid w:val="00AE2AD7"/>
    <w:rsid w:val="00AF2A4E"/>
    <w:rsid w:val="00B703E9"/>
    <w:rsid w:val="00BE2BE4"/>
    <w:rsid w:val="00C213D9"/>
    <w:rsid w:val="00C3510A"/>
    <w:rsid w:val="00C66528"/>
    <w:rsid w:val="00C74716"/>
    <w:rsid w:val="00C915F0"/>
    <w:rsid w:val="00D22573"/>
    <w:rsid w:val="00D26C99"/>
    <w:rsid w:val="00D815A7"/>
    <w:rsid w:val="00D91E37"/>
    <w:rsid w:val="00DE2110"/>
    <w:rsid w:val="00E34820"/>
    <w:rsid w:val="00F9518A"/>
    <w:rsid w:val="00FB2A76"/>
    <w:rsid w:val="00FB65B8"/>
    <w:rsid w:val="00FC49AE"/>
    <w:rsid w:val="00FD2FC3"/>
    <w:rsid w:val="074852EF"/>
    <w:rsid w:val="114F7CC5"/>
    <w:rsid w:val="1E648AD4"/>
    <w:rsid w:val="31FD0A2C"/>
    <w:rsid w:val="3E309B5A"/>
    <w:rsid w:val="46718119"/>
    <w:rsid w:val="480D517A"/>
    <w:rsid w:val="4ECF9D96"/>
    <w:rsid w:val="5B962731"/>
    <w:rsid w:val="6F40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C0B917"/>
  <w15:chartTrackingRefBased/>
  <w15:docId w15:val="{966BE781-44C8-4EB9-A986-AA00E0A05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A059BA"/>
    <w:rPr>
      <w:sz w:val="28"/>
    </w:rPr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AF2A4E"/>
    <w:pPr>
      <w:keepNext/>
      <w:keepLines/>
      <w:outlineLvl w:val="1"/>
    </w:pPr>
    <w:rPr>
      <w:rFonts w:eastAsiaTheme="majorEastAsia" w:cstheme="majorBidi"/>
      <w:i/>
      <w:color w:val="006063" w:themeColor="accent2" w:themeShade="80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AF2A4E"/>
    <w:rPr>
      <w:rFonts w:eastAsiaTheme="majorEastAsia" w:cstheme="majorBidi"/>
      <w:i/>
      <w:color w:val="006063" w:themeColor="accent2" w:themeShade="80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F508F"/>
    <w:rPr>
      <w:rFonts w:asciiTheme="majorHAnsi" w:hAnsiTheme="majorHAnsi"/>
      <w:color w:val="595959" w:themeColor="text1" w:themeTint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6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Jazzy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F77783E8D640E38E8E98AB8A56B0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848F51-0880-4AD6-8E7D-80B03CACBA27}"/>
      </w:docPartPr>
      <w:docPartBody>
        <w:p w:rsidR="002F6CF7" w:rsidRDefault="00000000">
          <w:pPr>
            <w:pStyle w:val="4EF77783E8D640E38E8E98AB8A56B09F"/>
          </w:pPr>
          <w:r w:rsidRPr="00FC49AE">
            <w:t>REPORT TITLE</w:t>
          </w:r>
        </w:p>
      </w:docPartBody>
    </w:docPart>
    <w:docPart>
      <w:docPartPr>
        <w:name w:val="A071537A626F43908CA10B0F0EFD7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511ED-F42A-4CDD-9F01-86408C286B5E}"/>
      </w:docPartPr>
      <w:docPartBody>
        <w:p w:rsidR="002F6CF7" w:rsidRDefault="00000000">
          <w:pPr>
            <w:pStyle w:val="A071537A626F43908CA10B0F0EFD77BE"/>
          </w:pPr>
          <w:r>
            <w:t>3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6EC"/>
    <w:rsid w:val="001A36EC"/>
    <w:rsid w:val="002F6CF7"/>
    <w:rsid w:val="00804AD9"/>
    <w:rsid w:val="00D815A7"/>
    <w:rsid w:val="00DA5AF7"/>
    <w:rsid w:val="00FB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F77783E8D640E38E8E98AB8A56B09F">
    <w:name w:val="4EF77783E8D640E38E8E98AB8A56B09F"/>
  </w:style>
  <w:style w:type="paragraph" w:customStyle="1" w:styleId="A071537A626F43908CA10B0F0EFD77BE">
    <w:name w:val="A071537A626F43908CA10B0F0EFD77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8A59C2-D2E8-40C9-83E6-36198F88AD2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B5DFF164-3CFC-443D-84DD-027A5EBE20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486F9F-47AA-48F6-BE6F-6AD34028181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D6332F6-ACB6-4984-B229-DA3FF6BDB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</Template>
  <TotalTime>74</TotalTime>
  <Pages>24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Avinash .</cp:lastModifiedBy>
  <cp:revision>13</cp:revision>
  <dcterms:created xsi:type="dcterms:W3CDTF">2024-11-24T17:26:00Z</dcterms:created>
  <dcterms:modified xsi:type="dcterms:W3CDTF">2024-11-24T18:58:00Z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